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936" w:rsidR="00A90552" w:rsidP="00A90552" w:rsidRDefault="00000000" w14:paraId="049C30A9" w14:textId="77777777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alias w:val="#Nav: /Purchase_Header/VendNo_Lbl"/>
          <w:tag w:val="#Nav: Purchase_Order/10122"/>
          <w:id w:val="198433542"/>
          <w:placeholder>
            <w:docPart w:val="DefaultPlaceholder_-1854013440"/>
          </w:placeholder>
          <w:dataBinding w:prefixMappings="xmlns:ns0='urn:microsoft-dynamics-nav/reports/Purchase_Order/10122/' " w:xpath="/ns0:NavWordReportXmlPart[1]/ns0:Purchase_Header[1]/ns0:VendNo_Lbl[1]" w:storeItemID="{C3F70F77-C2BE-42B1-A7B9-25DC2BA2B895}"/>
          <w:text/>
        </w:sdtPr>
        <w:sdtContent>
          <w:proofErr w:type="spellStart"/>
          <w:r w:rsidR="003F0E3A">
            <w:rPr>
              <w:color w:val="808080" w:themeColor="background1" w:themeShade="80"/>
            </w:rPr>
            <w:t>VendNo_Lbl</w:t>
          </w:r>
          <w:proofErr w:type="spellEnd"/>
        </w:sdtContent>
      </w:sdt>
      <w:r w:rsidR="003F0E3A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alias w:val="#Nav: /Purchase_Header/BuyFrmVendNo_PurchHeader"/>
          <w:tag w:val="#Nav: Purchase_Order/10122"/>
          <w:id w:val="-1048683712"/>
          <w:placeholder>
            <w:docPart w:val="DefaultPlaceholder_-1854013440"/>
          </w:placeholder>
          <w:dataBinding w:prefixMappings="xmlns:ns0='urn:microsoft-dynamics-nav/reports/Purchase_Order/10122/' " w:xpath="/ns0:NavWordReportXmlPart[1]/ns0:Purchase_Header[1]/ns0:BuyFrmVendNo_PurchHeader[1]" w:storeItemID="{C3F70F77-C2BE-42B1-A7B9-25DC2BA2B895}"/>
          <w:text/>
        </w:sdtPr>
        <w:sdtContent>
          <w:proofErr w:type="spellStart"/>
          <w:r w:rsidR="00F02A53">
            <w:rPr>
              <w:color w:val="808080" w:themeColor="background1" w:themeShade="80"/>
            </w:rPr>
            <w:t>BuyFrmVendNo_PurchHeader</w:t>
          </w:r>
          <w:proofErr w:type="spellEnd"/>
        </w:sdtContent>
      </w:sdt>
    </w:p>
    <w:sdt>
      <w:sdtPr>
        <w:alias w:val="#Nav: /Purchase_Header/DocumentTitle_Lbl"/>
        <w:tag w:val="#Nav: Purchase_Order/10122"/>
        <w:id w:val="-792595309"/>
        <w:placeholder>
          <w:docPart w:val="DefaultPlaceholder_-1854013440"/>
        </w:placeholder>
        <w:dataBinding w:prefixMappings="xmlns:ns0='urn:microsoft-dynamics-nav/reports/Purchase_Order/10122/' " w:xpath="/ns0:NavWordReportXmlPart[1]/ns0:Purchase_Header[1]/ns0:DocumentTitle_Lbl[1]" w:storeItemID="{C3F70F77-C2BE-42B1-A7B9-25DC2BA2B895}"/>
        <w:text/>
      </w:sdtPr>
      <w:sdtContent>
        <w:p w:rsidRPr="00777936" w:rsidR="00A90552" w:rsidP="00A90552" w:rsidRDefault="000C212F" w14:paraId="5D856597" w14:textId="7777777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Pr="00777936" w:rsidR="00A90552" w:rsidP="00A90552" w:rsidRDefault="00000000" w14:paraId="61972EC4" w14:textId="77777777">
      <w:sdt>
        <w:sdtPr>
          <w:alias w:val="#Nav: /Purchase_Header/LetterText/GreetingText"/>
          <w:tag w:val="#Nav: Purchase_Order/10122"/>
          <w:id w:val="-310647226"/>
          <w:placeholder>
            <w:docPart w:val="DefaultPlaceholder_-1854013440"/>
          </w:placeholder>
          <w:dataBinding w:prefixMappings="xmlns:ns0='urn:microsoft-dynamics-nav/reports/Purchase_Order/10122/' " w:xpath="/ns0:NavWordReportXmlPart[1]/ns0:Purchase_Header[1]/ns0:LetterText[1]/ns0:GreetingText[1]" w:storeItemID="{C3F70F77-C2BE-42B1-A7B9-25DC2BA2B895}"/>
          <w:text/>
        </w:sdtPr>
        <w:sdtContent>
          <w:proofErr w:type="spellStart"/>
          <w:r w:rsidR="001C2820">
            <w:t>GreetingText</w:t>
          </w:r>
          <w:proofErr w:type="spellEnd"/>
        </w:sdtContent>
      </w:sdt>
      <w:r w:rsidR="001C2820">
        <w:t xml:space="preserve"> </w:t>
      </w:r>
      <w:sdt>
        <w:sdtPr>
          <w:alias w:val="#Nav: /Purchase_Header/BuyFromAddr1"/>
          <w:tag w:val="#Nav: Purchase_Order/10122"/>
          <w:id w:val="-268708066"/>
          <w:placeholder>
            <w:docPart w:val="DefaultPlaceholder_-1854013440"/>
          </w:placeholder>
          <w:dataBinding w:prefixMappings="xmlns:ns0='urn:microsoft-dynamics-nav/reports/Purchase_Order/10122/'" w:xpath="/ns0:NavWordReportXmlPart[1]/ns0:Purchase_Header[1]/ns0:BuyFromAddr1[1]" w:storeItemID="{F1A553DA-C3F2-4CE6-8EDE-11DD994976F7}"/>
          <w:text/>
        </w:sdtPr>
        <w:sdtContent>
          <w:r w:rsidRPr="00A90552" w:rsidR="00A90552">
            <w:t>BuyFromAddr1</w:t>
          </w:r>
        </w:sdtContent>
      </w:sdt>
      <w:r w:rsidRPr="00777936" w:rsidR="00A90552">
        <w:t>,</w:t>
      </w:r>
    </w:p>
    <w:sdt>
      <w:sdtPr>
        <w:alias w:val="#Nav: /Purchase_Header/LetterText/BodyText"/>
        <w:tag w:val="#Nav: Purchase_Order/10122"/>
        <w:id w:val="519058539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LetterText[1]/ns0:BodyText[1]" w:storeItemID="{C3F70F77-C2BE-42B1-A7B9-25DC2BA2B895}"/>
        <w:text/>
      </w:sdtPr>
      <w:sdtContent>
        <w:p w:rsidRPr="00777936" w:rsidR="00A90552" w:rsidP="00A90552" w:rsidRDefault="001C2820" w14:paraId="7FE9F808" w14:textId="77777777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A90552" w:rsidTr="00FD0233" w14:paraId="144FABBE" w14:textId="77777777">
        <w:sdt>
          <w:sdtPr>
            <w:alias w:val="#Nav: /Purchase_Header/OrderNo_Lbl"/>
            <w:tag w:val="#Nav: Purchase_Order/10122"/>
            <w:id w:val="739523528"/>
            <w:placeholder>
              <w:docPart w:val="DefaultPlaceholder_-1854013440"/>
            </w:placeholder>
            <w:dataBinding w:prefixMappings="xmlns:ns0='urn:microsoft-dynamics-nav/reports/Purchase_Order/10122/'" w:xpath="/ns0:NavWordReportXmlPart[1]/ns0:Purchase_Header[1]/ns0:OrderNo_Lbl[1]" w:storeItemID="{F1A553DA-C3F2-4CE6-8EDE-11DD994976F7}"/>
            <w:text/>
          </w:sdtPr>
          <w:sdtContent>
            <w:tc>
              <w:tcPr>
                <w:tcW w:w="1994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 w14:paraId="4DDD3B26" w14:textId="77777777">
                <w:pPr>
                  <w:pStyle w:val="Heading1"/>
                </w:pPr>
                <w:proofErr w:type="spellStart"/>
                <w:r>
                  <w:t>OrderNo_Lbl</w:t>
                </w:r>
                <w:proofErr w:type="spellEnd"/>
              </w:p>
            </w:tc>
          </w:sdtContent>
        </w:sdt>
        <w:sdt>
          <w:sdtPr>
            <w:alias w:val="#Nav: /Purchase_Header/OrderDate_Lbl"/>
            <w:tag w:val="#Nav: Purchase_Order/10122"/>
            <w:id w:val="107470815"/>
            <w:placeholder>
              <w:docPart w:val="DefaultPlaceholder_-1854013440"/>
            </w:placeholder>
            <w:dataBinding w:prefixMappings="xmlns:ns0='urn:microsoft-dynamics-nav/reports/Purchase_Order/10122/'" w:xpath="/ns0:NavWordReportXmlPart[1]/ns0:Purchase_Header[1]/ns0:OrderDate_Lbl[1]" w:storeItemID="{F1A553DA-C3F2-4CE6-8EDE-11DD994976F7}"/>
            <w:text/>
          </w:sdtPr>
          <w:sdtContent>
            <w:tc>
              <w:tcPr>
                <w:tcW w:w="38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62216E" w14:paraId="3B32FE8A" w14:textId="77777777">
                <w:pPr>
                  <w:pStyle w:val="Heading1"/>
                </w:pPr>
                <w:proofErr w:type="spellStart"/>
                <w:r>
                  <w:t>OrderDate_Lbl</w:t>
                </w:r>
                <w:proofErr w:type="spellEnd"/>
              </w:p>
            </w:tc>
          </w:sdtContent>
        </w:sdt>
        <w:sdt>
          <w:sdtPr>
            <w:alias w:val="#Nav: /Purchase_Header/Totals/TotalText"/>
            <w:tag w:val="#Nav: Purchase_Order/10122"/>
            <w:id w:val="1041322736"/>
            <w:placeholder>
              <w:docPart w:val="DefaultPlaceholder_-1854013440"/>
            </w:placeholder>
            <w:dataBinding w:prefixMappings="xmlns:ns0='urn:microsoft-dynamics-nav/reports/Purchase_Order/10122/'" w:xpath="/ns0:NavWordReportXmlPart[1]/ns0:Purchase_Header[1]/ns0:Totals[1]/ns0:TotalText[1]" w:storeItemID="{F1A553DA-C3F2-4CE6-8EDE-11DD994976F7}"/>
            <w:text/>
          </w:sdtPr>
          <w:sdtContent>
            <w:tc>
              <w:tcPr>
                <w:tcW w:w="43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 w14:paraId="2E5BD6E4" w14:textId="77777777">
                <w:pPr>
                  <w:pStyle w:val="Heading1"/>
                  <w:jc w:val="right"/>
                </w:pPr>
                <w:proofErr w:type="spellStart"/>
                <w:r>
                  <w:t>TotalText</w:t>
                </w:r>
                <w:proofErr w:type="spellEnd"/>
              </w:p>
            </w:tc>
          </w:sdtContent>
        </w:sdt>
      </w:tr>
      <w:tr w:rsidRPr="00777936" w:rsidR="00A90552" w:rsidTr="00FD0233" w14:paraId="13639A8B" w14:textId="77777777">
        <w:sdt>
          <w:sdtPr>
            <w:alias w:val="#Nav: /Purchase_Header/No_PurchHeader"/>
            <w:tag w:val="#Nav: Purchase_Order/10122"/>
            <w:id w:val="1482882876"/>
            <w:placeholder>
              <w:docPart w:val="DefaultPlaceholder_-1854013440"/>
            </w:placeholder>
            <w:dataBinding w:prefixMappings="xmlns:ns0='urn:microsoft-dynamics-nav/reports/Purchase_Order/10122/'" w:xpath="/ns0:NavWordReportXmlPart[1]/ns0:Purchase_Header[1]/ns0:No_PurchHeader[1]" w:storeItemID="{C3F70F77-C2BE-42B1-A7B9-25DC2BA2B895}"/>
            <w:text/>
          </w:sdtPr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 w14:paraId="4F7C535E" w14:textId="77777777">
                <w:proofErr w:type="spellStart"/>
                <w:r>
                  <w:t>No_PurchHeader</w:t>
                </w:r>
                <w:proofErr w:type="spellEnd"/>
              </w:p>
            </w:tc>
          </w:sdtContent>
        </w:sdt>
        <w:sdt>
          <w:sdtPr>
            <w:alias w:val="#Nav: /Purchase_Header/CopyLoop/PageLoop/OrderDate_PurchaseHeader"/>
            <w:tag w:val="#Nav: Purchase_Order/10122"/>
            <w:id w:val="-1275481378"/>
            <w:placeholder>
              <w:docPart w:val="DefaultPlaceholder_-1854013440"/>
            </w:placeholder>
            <w:dataBinding w:prefixMappings="xmlns:ns0='urn:microsoft-dynamics-nav/reports/Purchase_Order/10122/'" w:xpath="/ns0:NavWordReportXmlPart[1]/ns0:Purchase_Header[1]/ns0:CopyLoop[1]/ns0:PageLoop[1]/ns0:OrderDate_PurchaseHeader[1]" w:storeItemID="{C3F70F77-C2BE-42B1-A7B9-25DC2BA2B895}"/>
            <w:text/>
          </w:sdtPr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1C2820" w14:paraId="6F971197" w14:textId="77777777">
                <w:proofErr w:type="spellStart"/>
                <w:r>
                  <w:t>OrderDate_PurchaseHeader</w:t>
                </w:r>
                <w:proofErr w:type="spellEnd"/>
              </w:p>
            </w:tc>
          </w:sdtContent>
        </w:sdt>
        <w:sdt>
          <w:sdtPr>
            <w:alias w:val="#Nav: /Purchase_Header/CopyLoop/PageLoop/TotalAmount"/>
            <w:tag w:val="#Nav: Purchase_Order/10122"/>
            <w:id w:val="-1298908491"/>
            <w:placeholder>
              <w:docPart w:val="DefaultPlaceholder_-1854013440"/>
            </w:placeholder>
            <w:dataBinding w:prefixMappings="xmlns:ns0='urn:microsoft-dynamics-nav/reports/Purchase_Order/10122/'" w:xpath="/ns0:NavWordReportXmlPart[1]/ns0:Purchase_Header[1]/ns0:CopyLoop[1]/ns0:PageLoop[1]/ns0:TotalAmount[1]" w:storeItemID="{C3F70F77-C2BE-42B1-A7B9-25DC2BA2B895}"/>
            <w:text/>
          </w:sdtPr>
          <w:sdtContent>
            <w:tc>
              <w:tcPr>
                <w:tcW w:w="43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 w14:paraId="118AC2E6" w14:textId="77777777">
                <w:pPr>
                  <w:jc w:val="right"/>
                </w:pPr>
                <w:proofErr w:type="spellStart"/>
                <w:r>
                  <w:t>TotalAmount</w:t>
                </w:r>
                <w:proofErr w:type="spellEnd"/>
              </w:p>
            </w:tc>
          </w:sdtContent>
        </w:sdt>
      </w:tr>
    </w:tbl>
    <w:p w:rsidRPr="00777936" w:rsidR="00A90552" w:rsidP="00A90552" w:rsidRDefault="00A90552" w14:paraId="6F2C87AE" w14:textId="77777777">
      <w:pPr>
        <w:pStyle w:val="Subtitle"/>
      </w:pPr>
    </w:p>
    <w:p w:rsidRPr="0050622D" w:rsidR="00A90552" w:rsidP="00A90552" w:rsidRDefault="00A90552" w14:paraId="1A5E1F77" w14:textId="77777777"/>
    <w:p w:rsidRPr="00777936" w:rsidR="00A90552" w:rsidP="00A90552" w:rsidRDefault="00000000" w14:paraId="27E9D872" w14:textId="77777777">
      <w:pPr>
        <w:pStyle w:val="Subtitle"/>
      </w:pPr>
      <w:sdt>
        <w:sdtPr>
          <w:alias w:val="#Nav: /Purchase_Header/LetterText/ClosingText"/>
          <w:tag w:val="#Nav: Purchase_Order/10122"/>
          <w:id w:val="892622018"/>
          <w:placeholder>
            <w:docPart w:val="DefaultPlaceholder_-1854013440"/>
          </w:placeholder>
          <w:dataBinding w:prefixMappings="xmlns:ns0='urn:microsoft-dynamics-nav/reports/Purchase_Order/10122/'" w:xpath="/ns0:NavWordReportXmlPart[1]/ns0:Purchase_Header[1]/ns0:LetterText[1]/ns0:ClosingText[1]" w:storeItemID="{C3F70F77-C2BE-42B1-A7B9-25DC2BA2B895}"/>
          <w:text/>
        </w:sdtPr>
        <w:sdtContent>
          <w:proofErr w:type="spellStart"/>
          <w:r w:rsidR="001C2820">
            <w:t>ClosingText</w:t>
          </w:r>
          <w:proofErr w:type="spellEnd"/>
        </w:sdtContent>
      </w:sdt>
      <w:r w:rsidRPr="00777936" w:rsidR="00A90552">
        <w:t xml:space="preserve">, </w:t>
      </w:r>
    </w:p>
    <w:sdt>
      <w:sdtPr>
        <w:alias w:val="#Nav: /Purchase_Header/CopyLoop/PageLoop/SalesPurchPersonName"/>
        <w:tag w:val="#Nav: Purchase_Order/10122"/>
        <w:id w:val="-1192836960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SalesPurchPersonName[1]" w:storeItemID="{C3F70F77-C2BE-42B1-A7B9-25DC2BA2B895}"/>
        <w:text/>
      </w:sdtPr>
      <w:sdtContent>
        <w:p w:rsidR="00A90552" w:rsidP="00A90552" w:rsidRDefault="00A90552" w14:paraId="51215A71" w14:textId="77777777">
          <w:proofErr w:type="spellStart"/>
          <w:r>
            <w:t>SalesPurchPersonName</w:t>
          </w:r>
          <w:proofErr w:type="spellEnd"/>
        </w:p>
      </w:sdtContent>
    </w:sdt>
    <w:sdt>
      <w:sdtPr>
        <w:alias w:val="#Nav: /Purchase_Header/CopyLoop/PageLoop/CompanyAddress1"/>
        <w:tag w:val="#Nav: Purchase_Order/10122"/>
        <w:id w:val="-437145375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CompanyAddress1[1]" w:storeItemID="{C3F70F77-C2BE-42B1-A7B9-25DC2BA2B895}"/>
        <w:text/>
      </w:sdtPr>
      <w:sdtContent>
        <w:p w:rsidRPr="00777936" w:rsidR="00A90552" w:rsidP="00A90552" w:rsidRDefault="001C2820" w14:paraId="07977067" w14:textId="77777777">
          <w:pPr>
            <w:pStyle w:val="NoSpacing"/>
          </w:pPr>
          <w:r>
            <w:t>CompanyAddress1</w:t>
          </w:r>
        </w:p>
      </w:sdtContent>
    </w:sdt>
    <w:sdt>
      <w:sdtPr>
        <w:alias w:val="#Nav: /Purchase_Header/CopyLoop/PageLoop/CompanyAddress2"/>
        <w:tag w:val="#Nav: Purchase_Order/10122"/>
        <w:id w:val="1046565364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CompanyAddress2[1]" w:storeItemID="{C3F70F77-C2BE-42B1-A7B9-25DC2BA2B895}"/>
        <w:text/>
      </w:sdtPr>
      <w:sdtContent>
        <w:p w:rsidRPr="00777936" w:rsidR="00A90552" w:rsidP="00A90552" w:rsidRDefault="001C2820" w14:paraId="57BFE09B" w14:textId="77777777">
          <w:pPr>
            <w:pStyle w:val="NoSpacing"/>
          </w:pPr>
          <w:r>
            <w:t>CompanyAddress2</w:t>
          </w:r>
        </w:p>
      </w:sdtContent>
    </w:sdt>
    <w:sdt>
      <w:sdtPr>
        <w:alias w:val="#Nav: /Purchase_Header/CopyLoop/PageLoop/CompanyAddress3"/>
        <w:tag w:val="#Nav: Purchase_Order/10122"/>
        <w:id w:val="1235585094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CompanyAddress3[1]" w:storeItemID="{C3F70F77-C2BE-42B1-A7B9-25DC2BA2B895}"/>
        <w:text/>
      </w:sdtPr>
      <w:sdtContent>
        <w:p w:rsidRPr="00777936" w:rsidR="00A90552" w:rsidP="00A90552" w:rsidRDefault="001C2820" w14:paraId="77187532" w14:textId="77777777">
          <w:pPr>
            <w:pStyle w:val="NoSpacing"/>
          </w:pPr>
          <w:r>
            <w:t>CompanyAddress3</w:t>
          </w:r>
        </w:p>
      </w:sdtContent>
    </w:sdt>
    <w:sdt>
      <w:sdtPr>
        <w:alias w:val="#Nav: /Purchase_Header/CopyLoop/PageLoop/CompanyAddress4"/>
        <w:tag w:val="#Nav: Purchase_Order/10122"/>
        <w:id w:val="-1031180015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CompanyAddress4[1]" w:storeItemID="{C3F70F77-C2BE-42B1-A7B9-25DC2BA2B895}"/>
        <w:text/>
      </w:sdtPr>
      <w:sdtContent>
        <w:p w:rsidRPr="00777936" w:rsidR="00A90552" w:rsidP="00A90552" w:rsidRDefault="001C2820" w14:paraId="0054E5AC" w14:textId="77777777">
          <w:pPr>
            <w:pStyle w:val="NoSpacing"/>
          </w:pPr>
          <w:r>
            <w:t>CompanyAddress4</w:t>
          </w:r>
        </w:p>
      </w:sdtContent>
    </w:sdt>
    <w:sdt>
      <w:sdtPr>
        <w:alias w:val="#Nav: /Purchase_Header/CopyLoop/PageLoop/CompanyAddress5"/>
        <w:tag w:val="#Nav: Purchase_Order/10122"/>
        <w:id w:val="-384409035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CompanyAddress5[1]" w:storeItemID="{C3F70F77-C2BE-42B1-A7B9-25DC2BA2B895}"/>
        <w:text/>
      </w:sdtPr>
      <w:sdtContent>
        <w:p w:rsidRPr="00777936" w:rsidR="00A90552" w:rsidP="00A90552" w:rsidRDefault="001C2820" w14:paraId="53FB972E" w14:textId="77777777">
          <w:pPr>
            <w:pStyle w:val="NoSpacing"/>
          </w:pPr>
          <w:r>
            <w:t>CompanyAddress5</w:t>
          </w:r>
        </w:p>
      </w:sdtContent>
    </w:sdt>
    <w:sdt>
      <w:sdtPr>
        <w:alias w:val="#Nav: /Purchase_Header/CopyLoop/PageLoop/CompanyAddress6"/>
        <w:tag w:val="#Nav: Purchase_Order/10122"/>
        <w:id w:val="-623000722"/>
        <w:placeholder>
          <w:docPart w:val="DefaultPlaceholder_-1854013440"/>
        </w:placeholder>
        <w:dataBinding w:prefixMappings="xmlns:ns0='urn:microsoft-dynamics-nav/reports/Purchase_Order/10122/'" w:xpath="/ns0:NavWordReportXmlPart[1]/ns0:Purchase_Header[1]/ns0:CopyLoop[1]/ns0:PageLoop[1]/ns0:CompanyAddress6[1]" w:storeItemID="{C3F70F77-C2BE-42B1-A7B9-25DC2BA2B895}"/>
        <w:text/>
      </w:sdtPr>
      <w:sdtContent>
        <w:p w:rsidRPr="00777936" w:rsidR="00A90552" w:rsidP="00A90552" w:rsidRDefault="001C2820" w14:paraId="75E3932E" w14:textId="77777777">
          <w:pPr>
            <w:pStyle w:val="NoSpacing"/>
          </w:pPr>
          <w:r>
            <w:t>CompanyAddress6</w:t>
          </w:r>
        </w:p>
      </w:sdtContent>
    </w:sdt>
    <w:p w:rsidRPr="00492354" w:rsidR="00A90552" w:rsidP="00A90552" w:rsidRDefault="00A90552" w14:paraId="36924146" w14:textId="508533C8">
      <w:pPr>
        <w:pStyle w:val="NoSpacing"/>
      </w:pPr>
    </w:p>
    <w:p w:rsidR="00B333C9" w:rsidP="001541E0" w:rsidRDefault="00B333C9" w14:paraId="23DEF41F" w14:textId="77777777">
      <w:pPr>
        <w:pStyle w:val="Style1"/>
        <w:rPr>
          <w:sz w:val="20"/>
        </w:rPr>
      </w:pPr>
    </w:p>
    <w:sectPr w:rsidR="00B333C9" w:rsidSect="00B333C9">
      <w:headerReference w:type="default" r:id="rId8"/>
      <w:footerReference w:type="default" r:id="rId9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5169" w:rsidP="00E40C63" w:rsidRDefault="00995169" w14:paraId="2A18707D" w14:textId="77777777">
      <w:pPr>
        <w:spacing w:after="0"/>
      </w:pPr>
      <w:r>
        <w:separator/>
      </w:r>
    </w:p>
  </w:endnote>
  <w:endnote w:type="continuationSeparator" w:id="0">
    <w:p w:rsidR="00995169" w:rsidP="00E40C63" w:rsidRDefault="00995169" w14:paraId="4A0F822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31FC283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49403F12" w14:textId="77777777">
            <w:tc>
              <w:tcPr>
                <w:tcW w:w="5000" w:type="pct"/>
              </w:tcPr>
              <w:p w:rsidR="00C43401" w:rsidP="0090637C" w:rsidRDefault="00C43401" w14:paraId="337FCF4B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40C072AD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19FD03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5169" w:rsidP="00E40C63" w:rsidRDefault="00995169" w14:paraId="6F05AED0" w14:textId="77777777">
      <w:pPr>
        <w:spacing w:after="0"/>
      </w:pPr>
      <w:r>
        <w:separator/>
      </w:r>
    </w:p>
  </w:footnote>
  <w:footnote w:type="continuationSeparator" w:id="0">
    <w:p w:rsidR="00995169" w:rsidP="00E40C63" w:rsidRDefault="00995169" w14:paraId="36331D2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D1CE2" w:rsidR="00D6006D" w:rsidP="00D6006D" w:rsidRDefault="00D6006D" w14:paraId="56277444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C212F"/>
    <w:rsid w:val="000D5A6D"/>
    <w:rsid w:val="000E071F"/>
    <w:rsid w:val="000E3200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4EEF"/>
    <w:rsid w:val="002334A5"/>
    <w:rsid w:val="002342C4"/>
    <w:rsid w:val="00235CA0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0E3A"/>
    <w:rsid w:val="003F77E2"/>
    <w:rsid w:val="00417ABE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216E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7E3941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7CAA"/>
    <w:rsid w:val="00862E42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5169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A22E8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2A53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C0E41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E4951"/>
  <w15:chartTrackingRefBased/>
  <w15:docId w15:val="{8661EA3B-CB22-42AF-BB5E-68C61CB1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B2E3F"/>
    <w:rsid w:val="0052071E"/>
    <w:rsid w:val="005954E4"/>
    <w:rsid w:val="005C05B6"/>
    <w:rsid w:val="005D0B3E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C3DA2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B7DC7"/>
    <w:rsid w:val="00DD6387"/>
    <w:rsid w:val="00DF2317"/>
    <w:rsid w:val="00E02452"/>
    <w:rsid w:val="00E57C66"/>
    <w:rsid w:val="00E62160"/>
    <w:rsid w:val="00E6368A"/>
    <w:rsid w:val="00E81C11"/>
    <w:rsid w:val="00E9720D"/>
    <w:rsid w:val="00EC03BA"/>
    <w:rsid w:val="00ED4D6E"/>
    <w:rsid w:val="00ED6B63"/>
    <w:rsid w:val="00F052BA"/>
    <w:rsid w:val="00F11BE4"/>
    <w:rsid w:val="00F52410"/>
    <w:rsid w:val="00F74FD0"/>
    <w:rsid w:val="00F93C3D"/>
    <w:rsid w:val="00FC0E41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B3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70F77-C2BE-42B1-A7B9-25DC2BA2B895}">
  <ds:schemaRefs>
    <ds:schemaRef ds:uri="urn:microsoft-dynamics-nav/reports/Purchase_Order/10122/"/>
  </ds:schemaRefs>
</ds:datastoreItem>
</file>

<file path=customXml/itemProps2.xml><?xml version="1.0" encoding="utf-8"?>
<ds:datastoreItem xmlns:ds="http://schemas.openxmlformats.org/officeDocument/2006/customXml" ds:itemID="{FFA61B6D-2FE4-4A94-A5C1-493AC51F3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John Lamb</cp:lastModifiedBy>
  <cp:revision>2</cp:revision>
  <dcterms:created xsi:type="dcterms:W3CDTF">2016-09-07T16:03:00Z</dcterms:created>
  <dcterms:modified xsi:type="dcterms:W3CDTF">2025-10-21T16:13:00Z</dcterms:modified>
</cp:coreProperties>
</file>