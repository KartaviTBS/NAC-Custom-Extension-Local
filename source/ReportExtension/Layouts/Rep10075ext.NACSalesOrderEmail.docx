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47D7" w:rsidP="00C547D7" w:rsidRDefault="00425E55" w14:paraId="4ED9E0C7" w14:textId="37078578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omerNo_Lbl[1]" w:storeItemID="{6506E347-A1B3-4328-865D-285433954B7C}" w16sdtdh:storeItemChecksum="SkUGfQ=="/>
        </w:sdtPr>
        <w:sdtEndPr/>
        <w:sdtContent>
          <w:proofErr w:type="spellStart"/>
          <w:r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Sales_Quote_NA/10076/' " w:xpath="/ns0:NavWordReportXmlPart[1]/ns0:Sales_Header[1]/ns0:CopyLoop[1]/ns0:PageLoop[1]/ns0:BilltoCustumerNo[1]" w:storeItemID="{6506E347-A1B3-4328-865D-285433954B7C}" w16sdtdh:storeItemChecksum="SkUGfQ=="/>
        </w:sdtPr>
        <w:sdtEndPr/>
        <w:sdtContent>
          <w:proofErr w:type="spellStart"/>
          <w:r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Sales_Header/CopyLoop/PageLoop/DocumentTitle_Lbl"/>
        <w:tag w:val="#Nav: Sales_Order/10075"/>
        <w:id w:val="390932277"/>
        <w:placeholder>
          <w:docPart w:val="F7ECD0C5C7AB4F38A59C3153F20DE3AD"/>
        </w:placeholder>
        <w:dataBinding w:prefixMappings="xmlns:ns0='urn:microsoft-dynamics-nav/reports/Sales_Order/10075/'" w:xpath="/ns0:NavWordReportXmlPart[1]/ns0:Sales_Header[1]/ns0:CopyLoop[1]/ns0:PageLoop[1]/ns0:DocumentTitle_Lbl[1]" w:storeItemID="{6506E347-A1B3-4328-865D-285433954B7C}"/>
        <w:text/>
      </w:sdtPr>
      <w:sdtEndPr/>
      <w:sdtContent>
        <w:p w:rsidR="00C547D7" w:rsidP="00C547D7" w:rsidRDefault="00C547D7" w14:paraId="17911AF8" w14:textId="7777777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425E55" w14:paraId="34C46C6B" w14:textId="77777777">
      <w:sdt>
        <w:sdtPr>
          <w:alias w:val="#Nav: /Sales_Header/LetterText/GreetingText"/>
          <w:tag w:val="#Nav: Sales_Order/10075"/>
          <w:id w:val="933089488"/>
          <w:placeholder>
            <w:docPart w:val="F7ECD0C5C7AB4F38A59C3153F20DE3AD"/>
          </w:placeholder>
          <w:dataBinding w:prefixMappings="xmlns:ns0='urn:microsoft-dynamics-nav/reports/Sales_Order/10075/'" w:xpath="/ns0:NavWordReportXmlPart[1]/ns0:Sales_Header[1]/ns0:LetterText[1]/ns0:GreetingText[1]" w:storeItemID="{6506E347-A1B3-4328-865D-285433954B7C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ales_Order/10075"/>
          <w:id w:val="-982696302"/>
          <w:placeholder>
            <w:docPart w:val="24716A9BEB9A419FBB40ECA2026384BF"/>
          </w:placeholder>
          <w:dataBinding w:prefixMappings="xmlns:ns0='urn:microsoft-dynamics-nav/reports/Sales_Order/10075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Sales_Header/LetterText/BodyText"/>
        <w:tag w:val="#Nav: Sales_Order/10075"/>
        <w:id w:val="2047025775"/>
        <w:placeholder>
          <w:docPart w:val="F7ECD0C5C7AB4F38A59C3153F20DE3AD"/>
        </w:placeholder>
        <w:dataBinding w:prefixMappings="xmlns:ns0='urn:microsoft-dynamics-nav/reports/Sales_Order/10075/'" w:xpath="/ns0:NavWordReportXmlPart[1]/ns0:Sales_Header[1]/ns0:LetterText[1]/ns0:BodyText[1]" w:storeItemID="{6506E347-A1B3-4328-865D-285433954B7C}"/>
        <w:text/>
      </w:sdtPr>
      <w:sdtEndPr/>
      <w:sdtContent>
        <w:p w:rsidR="00C547D7" w:rsidP="00C547D7" w:rsidRDefault="00C547D7" w14:paraId="6E8013EB" w14:textId="7777777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 w14:paraId="471C49EE" w14:textId="7777777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Header/CopyLoop/PageLoop/DocumentNo_Lbl"/>
              <w:tag w:val="#Nav: Sales_Order/10075"/>
              <w:id w:val="1558059276"/>
              <w:placeholder>
                <w:docPart w:val="F7ECD0C5C7AB4F38A59C3153F20DE3AD"/>
              </w:placeholder>
              <w:dataBinding w:prefixMappings="xmlns:ns0='urn:microsoft-dynamics-nav/reports/Sales_Order/10075/'" w:xpath="/ns0:NavWordReportXmlPart[1]/ns0:Sales_Header[1]/ns0:CopyLoop[1]/ns0:PageLoop[1]/ns0:DocumentNo_Lbl[1]" w:storeItemID="{6506E347-A1B3-4328-865D-285433954B7C}"/>
              <w:text/>
            </w:sdtPr>
            <w:sdtEndPr/>
            <w:sdtContent>
              <w:p w:rsidR="00C547D7" w:rsidRDefault="00C547D7" w14:paraId="4289106A" w14:textId="77777777">
                <w:pPr>
                  <w:pStyle w:val="Heading1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Sales_Header/CopyLoop/PageLoop/DueDate_Lbl"/>
              <w:tag w:val="#Nav: Sales_Order/10075"/>
              <w:id w:val="1075398569"/>
              <w:placeholder>
                <w:docPart w:val="F7ECD0C5C7AB4F38A59C3153F20DE3AD"/>
              </w:placeholder>
              <w:dataBinding w:prefixMappings="xmlns:ns0='urn:microsoft-dynamics-nav/reports/Sales_Order/10075/'" w:xpath="/ns0:NavWordReportXmlPart[1]/ns0:Sales_Header[1]/ns0:CopyLoop[1]/ns0:PageLoop[1]/ns0:DueDate_Lbl[1]" w:storeItemID="{6506E347-A1B3-4328-865D-285433954B7C}"/>
              <w:text/>
            </w:sdtPr>
            <w:sdtEndPr/>
            <w:sdtContent>
              <w:p w:rsidR="00C547D7" w:rsidRDefault="00C547D7" w14:paraId="1F4777AB" w14:textId="77777777">
                <w:pPr>
                  <w:pStyle w:val="Heading1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ales_Quote_NA/10076/' " w:xpath="/ns0:NavWordReportXmlPart[1]/ns0:Sales_Header[1]/ns0:CopyLoop[1]/ns0:PageLoop[1]/ns0:SalesLine[1]/ns0:TotalCaption[1]" w:storeItemID="{6506E347-A1B3-4328-865D-285433954B7C}" w16sdtdh:storeItemChecksum="SkUGfQ=="/>
            </w:sdtPr>
            <w:sdtEndPr/>
            <w:sdtContent>
              <w:p w:rsidR="00C547D7" w:rsidRDefault="00425E55" w14:paraId="13C6A7B3" w14:textId="507FBA46">
                <w:pPr>
                  <w:pStyle w:val="Heading1"/>
                  <w:jc w:val="right"/>
                </w:pPr>
                <w:proofErr w:type="spellStart"/>
                <w:r>
                  <w:t>TotalCaption</w:t>
                </w:r>
                <w:proofErr w:type="spellEnd"/>
              </w:p>
            </w:sdtContent>
          </w:sdt>
        </w:tc>
      </w:tr>
      <w:tr w:rsidR="00C547D7" w:rsidTr="00C547D7" w14:paraId="7FB5E24E" w14:textId="77777777">
        <w:sdt>
          <w:sdtPr>
            <w:alias w:val="#Nav: /Sales_Header/CopyLoop/PageLoop/DocumentNo"/>
            <w:tag w:val="#Nav: Sales_Order/10075"/>
            <w:id w:val="-944071343"/>
            <w:placeholder>
              <w:docPart w:val="F7ECD0C5C7AB4F38A59C3153F20DE3AD"/>
            </w:placeholder>
            <w:dataBinding w:prefixMappings="xmlns:ns0='urn:microsoft-dynamics-nav/reports/Sales_Order/10075/'" w:xpath="/ns0:NavWordReportXmlPart[1]/ns0:Sales_Header[1]/ns0:CopyLoop[1]/ns0:PageLoop[1]/ns0:DocumentNo[1]" w:storeItemID="{6506E347-A1B3-4328-865D-285433954B7C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234D0961" w14:textId="7777777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Sales_Header/CopyLoop/PageLoop/DueDate"/>
            <w:tag w:val="#Nav: Sales_Order/10075"/>
            <w:id w:val="1046567246"/>
            <w:placeholder>
              <w:docPart w:val="F7ECD0C5C7AB4F38A59C3153F20DE3AD"/>
            </w:placeholder>
            <w:dataBinding w:prefixMappings="xmlns:ns0='urn:microsoft-dynamics-nav/reports/Sales_Order/10075/'" w:xpath="/ns0:NavWordReportXmlPart[1]/ns0:Sales_Header[1]/ns0:CopyLoop[1]/ns0:PageLoop[1]/ns0:DueDate[1]" w:storeItemID="{6506E347-A1B3-4328-865D-285433954B7C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 w14:paraId="5D6D8084" w14:textId="7777777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425E55" w14:paraId="4CE81D39" w14:textId="13C028C5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Sales_Quote_NA/10076/' " w:xpath="/ns0:NavWordReportXmlPart[1]/ns0:Sales_Header[1]/ns0:CopyLoop[1]/ns0:PageLoop[1]/ns0:TotalAmountInclVAT[1]" w:storeItemID="{6506E347-A1B3-4328-865D-285433954B7C}" w16sdtdh:storeItemChecksum="SkUGfQ=="/>
              </w:sdtPr>
              <w:sdtEndPr/>
              <w:sdtContent>
                <w:proofErr w:type="spellStart"/>
                <w:r>
                  <w:t>TotalAmountInclVAT</w:t>
                </w:r>
                <w:proofErr w:type="spellEnd"/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 w14:paraId="7FB7B8ED" w14:textId="7777777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40524C" w14:paraId="61FD40FE" w14:textId="77777777">
        <w:tc>
          <w:tcPr>
            <w:tcW w:w="10260" w:type="dxa"/>
          </w:tcPr>
          <w:p w:rsidR="00C4335A" w:rsidRDefault="00C4335A" w14:paraId="463E6032" w14:textId="352AED0E"/>
        </w:tc>
      </w:tr>
    </w:tbl>
    <w:p w:rsidR="00C547D7" w:rsidP="00C547D7" w:rsidRDefault="00C547D7" w14:paraId="4BB34084" w14:textId="77777777"/>
    <w:p w:rsidR="00C547D7" w:rsidP="00C547D7" w:rsidRDefault="00425E55" w14:paraId="36BEE58A" w14:textId="77777777">
      <w:pPr>
        <w:pStyle w:val="Subtitle"/>
      </w:pPr>
      <w:sdt>
        <w:sdtPr>
          <w:alias w:val="#Nav: /Sales_Header/LetterText/ClosingText"/>
          <w:tag w:val="#Nav: Sales_Order/10075"/>
          <w:id w:val="559907206"/>
          <w:placeholder>
            <w:docPart w:val="F7ECD0C5C7AB4F38A59C3153F20DE3AD"/>
          </w:placeholder>
          <w:dataBinding w:prefixMappings="xmlns:ns0='urn:microsoft-dynamics-nav/reports/Sales_Order/10075/'" w:xpath="/ns0:NavWordReportXmlPart[1]/ns0:Sales_Header[1]/ns0:LetterText[1]/ns0:ClosingText[1]" w:storeItemID="{6506E347-A1B3-4328-865D-285433954B7C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425E55" w14:paraId="5478B3F3" w14:textId="6AE0ED23">
      <w:sdt>
        <w:sdtPr>
          <w:alias w:val="#Nav: /Sales_Header/CopyLoop/PageLoop/SalesPurchPersonName"/>
          <w:tag w:val="#Nav: Sales_Order/10075"/>
          <w:id w:val="1457443990"/>
          <w:placeholder>
            <w:docPart w:val="3D3835D4D8C64168AA3C2E2F82ACC544"/>
          </w:placeholder>
          <w:dataBinding w:prefixMappings="xmlns:ns0='urn:microsoft-dynamics-nav/reports/Sales_Order/10075/'" w:xpath="/ns0:NavWordReportXmlPart[1]/ns0:Sales_Header[1]/ns0:CopyLoop[1]/ns0:PageLoop[1]/ns0:SalesPurchPersonName[1]" w:storeItemID="{6506E347-A1B3-4328-865D-285433954B7C}"/>
          <w:text/>
        </w:sdtPr>
        <w:sdtEndPr/>
        <w:sdtContent>
          <w:proofErr w:type="spellStart"/>
          <w:r w:rsidR="0040524C">
            <w:t>SalesPurchPersonName</w:t>
          </w:r>
          <w:proofErr w:type="spellEnd"/>
        </w:sdtContent>
      </w:sdt>
    </w:p>
    <w:p w:rsidR="00C547D7" w:rsidP="00C547D7" w:rsidRDefault="00425E55" w14:paraId="359C62CB" w14:textId="77777777">
      <w:pPr>
        <w:pStyle w:val="NoSpacing"/>
      </w:pPr>
      <w:sdt>
        <w:sdtPr>
          <w:alias w:val="#Nav: /Sales_Header/CopyLoop/PageLoop/CompanyAddress1"/>
          <w:tag w:val="#Nav: Sales_Order/10075"/>
          <w:id w:val="-1484004486"/>
          <w:placeholder>
            <w:docPart w:val="3FCB2888DACA43258BFE8ABE9971BA53"/>
          </w:placeholder>
          <w:dataBinding w:prefixMappings="xmlns:ns0='urn:microsoft-dynamics-nav/reports/Sales_Order/10075/'" w:xpath="/ns0:NavWordReportXmlPart[1]/ns0:Sales_Header[1]/ns0:CopyLoop[1]/ns0:PageLoop[1]/ns0:CompanyAddress1[1]" w:storeItemID="{6506E347-A1B3-4328-865D-285433954B7C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Sales_Header/CopyLoop/PageLoop/CompanyAddress2"/>
        <w:tag w:val="#Nav: Sales_Order/10075"/>
        <w:id w:val="874054407"/>
        <w:placeholder>
          <w:docPart w:val="2303183B108A4B60BDE2E3F4DF8036F2"/>
        </w:placeholder>
        <w:dataBinding w:prefixMappings="xmlns:ns0='urn:microsoft-dynamics-nav/reports/Sales_Order/10075/'" w:xpath="/ns0:NavWordReportXmlPart[1]/ns0:Sales_Header[1]/ns0:CopyLoop[1]/ns0:PageLoop[1]/ns0:CompanyAddress2[1]" w:storeItemID="{6506E347-A1B3-4328-865D-285433954B7C}"/>
        <w:text/>
      </w:sdtPr>
      <w:sdtEndPr/>
      <w:sdtContent>
        <w:p w:rsidR="00C547D7" w:rsidP="00C547D7" w:rsidRDefault="00C547D7" w14:paraId="4B86E6B4" w14:textId="77777777">
          <w:pPr>
            <w:pStyle w:val="NoSpacing"/>
          </w:pPr>
          <w:r>
            <w:t>CompanyAddress2</w:t>
          </w:r>
        </w:p>
      </w:sdtContent>
    </w:sdt>
    <w:sdt>
      <w:sdtPr>
        <w:alias w:val="#Nav: /Sales_Header/CopyLoop/PageLoop/CompanyAddress3"/>
        <w:tag w:val="#Nav: Sales_Order/10075"/>
        <w:id w:val="1824692200"/>
        <w:placeholder>
          <w:docPart w:val="5C7F0B639C9E4935B3BDC3259AB14D75"/>
        </w:placeholder>
        <w:dataBinding w:prefixMappings="xmlns:ns0='urn:microsoft-dynamics-nav/reports/Sales_Order/10075/'" w:xpath="/ns0:NavWordReportXmlPart[1]/ns0:Sales_Header[1]/ns0:CopyLoop[1]/ns0:PageLoop[1]/ns0:CompanyAddress3[1]" w:storeItemID="{6506E347-A1B3-4328-865D-285433954B7C}"/>
        <w:text/>
      </w:sdtPr>
      <w:sdtEndPr/>
      <w:sdtContent>
        <w:p w:rsidR="00C547D7" w:rsidP="00C547D7" w:rsidRDefault="00C547D7" w14:paraId="114D62E2" w14:textId="77777777">
          <w:pPr>
            <w:pStyle w:val="NoSpacing"/>
          </w:pPr>
          <w:r>
            <w:t>CompanyAddress3</w:t>
          </w:r>
        </w:p>
      </w:sdtContent>
    </w:sdt>
    <w:sdt>
      <w:sdtPr>
        <w:alias w:val="#Nav: /Sales_Header/CopyLoop/PageLoop/CompanyAddress4"/>
        <w:tag w:val="#Nav: Sales_Order/10075"/>
        <w:id w:val="128750634"/>
        <w:placeholder>
          <w:docPart w:val="B29610F6D5044A16A89880C3B1904C8B"/>
        </w:placeholder>
        <w:dataBinding w:prefixMappings="xmlns:ns0='urn:microsoft-dynamics-nav/reports/Sales_Order/10075/'" w:xpath="/ns0:NavWordReportXmlPart[1]/ns0:Sales_Header[1]/ns0:CopyLoop[1]/ns0:PageLoop[1]/ns0:CompanyAddress4[1]" w:storeItemID="{6506E347-A1B3-4328-865D-285433954B7C}"/>
        <w:text/>
      </w:sdtPr>
      <w:sdtEndPr/>
      <w:sdtContent>
        <w:p w:rsidR="00C547D7" w:rsidP="00C547D7" w:rsidRDefault="00C547D7" w14:paraId="60D72342" w14:textId="77777777">
          <w:pPr>
            <w:pStyle w:val="NoSpacing"/>
          </w:pPr>
          <w:r>
            <w:t>CompanyAddress4</w:t>
          </w:r>
        </w:p>
      </w:sdtContent>
    </w:sdt>
    <w:sdt>
      <w:sdtPr>
        <w:alias w:val="#Nav: /Sales_Header/CopyLoop/PageLoop/CompanyAddress5"/>
        <w:tag w:val="#Nav: Sales_Order/10075"/>
        <w:id w:val="1611628179"/>
        <w:placeholder>
          <w:docPart w:val="23F3ABAFA8A5462EAEBC6D69FAD33485"/>
        </w:placeholder>
        <w:dataBinding w:prefixMappings="xmlns:ns0='urn:microsoft-dynamics-nav/reports/Sales_Order/10075/'" w:xpath="/ns0:NavWordReportXmlPart[1]/ns0:Sales_Header[1]/ns0:CopyLoop[1]/ns0:PageLoop[1]/ns0:CompanyAddress5[1]" w:storeItemID="{6506E347-A1B3-4328-865D-285433954B7C}"/>
        <w:text/>
      </w:sdtPr>
      <w:sdtEndPr/>
      <w:sdtContent>
        <w:p w:rsidR="00C547D7" w:rsidP="00C547D7" w:rsidRDefault="00C547D7" w14:paraId="38708CCB" w14:textId="77777777">
          <w:pPr>
            <w:pStyle w:val="NoSpacing"/>
          </w:pPr>
          <w:r>
            <w:t>CompanyAddress5</w:t>
          </w:r>
        </w:p>
      </w:sdtContent>
    </w:sdt>
    <w:sdt>
      <w:sdtPr>
        <w:alias w:val="#Nav: /Sales_Header/CopyLoop/PageLoop/CompanyAddress6"/>
        <w:tag w:val="#Nav: Sales_Order/10075"/>
        <w:id w:val="832342547"/>
        <w:placeholder>
          <w:docPart w:val="7559F0385AC0401A969115793B9EAFCC"/>
        </w:placeholder>
        <w:dataBinding w:prefixMappings="xmlns:ns0='urn:microsoft-dynamics-nav/reports/Sales_Order/10075/'" w:xpath="/ns0:NavWordReportXmlPart[1]/ns0:Sales_Header[1]/ns0:CopyLoop[1]/ns0:PageLoop[1]/ns0:CompanyAddress6[1]" w:storeItemID="{6506E347-A1B3-4328-865D-285433954B7C}"/>
        <w:text/>
      </w:sdtPr>
      <w:sdtEndPr/>
      <w:sdtContent>
        <w:p w:rsidR="00C547D7" w:rsidP="00C547D7" w:rsidRDefault="00C547D7" w14:paraId="50D61E36" w14:textId="77777777">
          <w:pPr>
            <w:pStyle w:val="NoSpacing"/>
          </w:pPr>
          <w:r>
            <w:t>CompanyAddress6</w:t>
          </w:r>
        </w:p>
      </w:sdtContent>
    </w:sdt>
    <w:p w:rsidR="00C547D7" w:rsidP="00C547D7" w:rsidRDefault="00C547D7" w14:paraId="4151EEFC" w14:textId="00E35C27">
      <w:pPr>
        <w:pStyle w:val="NoSpacing"/>
      </w:pPr>
    </w:p>
    <w:p w:rsidRPr="00C547D7" w:rsidR="005C273C" w:rsidP="00C547D7" w:rsidRDefault="005C273C" w14:paraId="7F4A0C90" w14:textId="77777777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33A" w:rsidP="00E40C63" w:rsidRDefault="00F0433A" w14:paraId="77DC4C2C" w14:textId="77777777">
      <w:pPr>
        <w:spacing w:after="0"/>
      </w:pPr>
      <w:r>
        <w:separator/>
      </w:r>
    </w:p>
  </w:endnote>
  <w:endnote w:type="continuationSeparator" w:id="0">
    <w:p w:rsidR="00F0433A" w:rsidP="00E40C63" w:rsidRDefault="00F0433A" w14:paraId="4B29C5F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47D7" w:rsidRDefault="00C547D7" w14:paraId="48FAEEF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1D140171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ales_Order/10075"/>
            <w:id w:val="-1265379974"/>
            <w:placeholder>
              <w:docPart w:val="793055E079F94161B6DB65B71A1E06D9"/>
            </w:placeholder>
            <w:dataBinding w:prefixMappings="xmlns:ns0='urn:microsoft-dynamics-nav/reports/Sales_Order/10075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 w14:paraId="7DBB7F6A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388105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47D7" w:rsidR="005C273C" w:rsidP="00C547D7" w:rsidRDefault="005C273C" w14:paraId="0347AF9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33A" w:rsidP="00E40C63" w:rsidRDefault="00F0433A" w14:paraId="440E4672" w14:textId="77777777">
      <w:pPr>
        <w:spacing w:after="0"/>
      </w:pPr>
      <w:r>
        <w:separator/>
      </w:r>
    </w:p>
  </w:footnote>
  <w:footnote w:type="continuationSeparator" w:id="0">
    <w:p w:rsidR="00F0433A" w:rsidP="00E40C63" w:rsidRDefault="00F0433A" w14:paraId="1A8F8A10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47D7" w:rsidRDefault="00C547D7" w14:paraId="535079A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7D9C40A8" w14:textId="77777777">
      <w:tc>
        <w:tcPr>
          <w:tcW w:w="5098" w:type="dxa"/>
        </w:tcPr>
        <w:p w:rsidRPr="00D241D5" w:rsidR="00D241D5" w:rsidP="00D241D5" w:rsidRDefault="00425E55" w14:paraId="5BB9695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Sales_Header/CopyLoop/PageLoop/DocumentTitle_Lbl"/>
              <w:tag w:val="#Nav: Sales_Order/10075"/>
              <w:id w:val="1061445566"/>
              <w:placeholder>
                <w:docPart w:val="C42934AA6A9C4AB7B7AFF124B2496D4D"/>
              </w:placeholder>
              <w:dataBinding w:prefixMappings="xmlns:ns0='urn:microsoft-dynamics-nav/reports/Sales_Order/10075/'" w:xpath="/ns0:NavWordReportXmlPart[1]/ns0:Sales_Header[1]/ns0:CopyLoop[1]/ns0:PageLoop[1]/ns0:DocumentTitle_Lbl[1]" w:storeItemID="{6506E347-A1B3-4328-865D-285433954B7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Sales_Header/CopyLoop/PageLoop/DocumentNo"/>
              <w:tag w:val="#Nav: Sales_Order/10075"/>
              <w:id w:val="1543556682"/>
              <w:placeholder>
                <w:docPart w:val="C42934AA6A9C4AB7B7AFF124B2496D4D"/>
              </w:placeholder>
              <w:dataBinding w:prefixMappings="xmlns:ns0='urn:microsoft-dynamics-nav/reports/Sales_Order/10075/'" w:xpath="/ns0:NavWordReportXmlPart[1]/ns0:Sales_Header[1]/ns0:CopyLoop[1]/ns0:PageLoop[1]/ns0:DocumentNo[1]" w:storeItemID="{6506E347-A1B3-4328-865D-285433954B7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425E55" w14:paraId="730A0E42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ales_Order/10075"/>
              <w:id w:val="1113322487"/>
              <w:placeholder>
                <w:docPart w:val="63FC68B69B794CC0AF2B3027146DD849"/>
              </w:placeholder>
              <w:dataBinding w:prefixMappings="xmlns:ns0='urn:microsoft-dynamics-nav/reports/Sales_Order/10075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425E55" w14:paraId="63D1DEE7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ales_Order/10075"/>
              <w:id w:val="-1469811355"/>
              <w:placeholder>
                <w:docPart w:val="FF625D7257C44EA4BB61D91263F50DEA"/>
              </w:placeholder>
              <w:dataBinding w:prefixMappings="xmlns:ns0='urn:microsoft-dynamics-nav/reports/Sales_Order/10075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05613789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6E696E94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47D7" w:rsidR="005C273C" w:rsidP="00C547D7" w:rsidRDefault="005C273C" w14:paraId="699880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1607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524C"/>
    <w:rsid w:val="00425E55"/>
    <w:rsid w:val="0043195D"/>
    <w:rsid w:val="0044309E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4ED3"/>
    <w:rsid w:val="00A30C38"/>
    <w:rsid w:val="00A3387E"/>
    <w:rsid w:val="00A42BE5"/>
    <w:rsid w:val="00A76F36"/>
    <w:rsid w:val="00A830A5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151E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0433A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6EB57"/>
  <w15:chartTrackingRefBased/>
  <w15:docId w15:val="{89B8F1A4-5E30-49A2-B993-DB59127F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abc894cb43c49a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99267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80AA1"/>
    <w:rsid w:val="002A00F8"/>
    <w:rsid w:val="00316078"/>
    <w:rsid w:val="00401A56"/>
    <w:rsid w:val="00671135"/>
    <w:rsid w:val="007F0EB0"/>
    <w:rsid w:val="008234CA"/>
    <w:rsid w:val="008506F4"/>
    <w:rsid w:val="0093255B"/>
    <w:rsid w:val="00992670"/>
    <w:rsid w:val="009939D6"/>
    <w:rsid w:val="009C6BB1"/>
    <w:rsid w:val="00A047A2"/>
    <w:rsid w:val="00A3387E"/>
    <w:rsid w:val="00AA4803"/>
    <w:rsid w:val="00B4151E"/>
    <w:rsid w:val="00B438F5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John Lamb</cp:lastModifiedBy>
  <cp:revision>3</cp:revision>
  <dcterms:created xsi:type="dcterms:W3CDTF">2015-12-30T15:21:00Z</dcterms:created>
  <dcterms:modified xsi:type="dcterms:W3CDTF">2025-10-21T18:57:00Z</dcterms:modified>
</cp:coreProperties>
</file>