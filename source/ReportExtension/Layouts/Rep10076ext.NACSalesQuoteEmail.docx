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547D7" w:rsidP="00C547D7" w:rsidRDefault="00425E55" w14:paraId="4ED9E0C7" w14:textId="37078578">
      <w:pPr>
        <w:pStyle w:val="Heading2"/>
        <w:rPr>
          <w:color w:val="808080" w:themeColor="background1" w:themeShade="80"/>
        </w:rPr>
      </w:pPr>
      <w:sdt>
        <w:sdtPr>
          <w:rPr>
            <w:color w:val="808080" w:themeColor="background1" w:themeShade="80"/>
          </w:rPr>
          <w:id w:val="-1545972977"/>
          <w:placeholder>
            <w:docPart w:val="24716A9BEB9A419FBB40ECA2026384BF"/>
          </w:placeholder>
          <w15:dataBinding w:prefixMappings="xmlns:ns0='urn:microsoft-dynamics-nav/reports/Sales_Quote_NA/10076/' " w:xpath="/ns0:NavWordReportXmlPart[1]/ns0:Sales_Header[1]/ns0:CopyLoop[1]/ns0:PageLoop[1]/ns0:BilltoCustomerNo_Lbl[1]" w:storeItemID="{6506E347-A1B3-4328-865D-285433954B7C}" w16sdtdh:storeItemChecksum="SkUGfQ=="/>
        </w:sdtPr>
        <w:sdtEndPr/>
        <w:sdtContent>
          <w:proofErr w:type="spellStart"/>
          <w:r>
            <w:rPr>
              <w:color w:val="808080" w:themeColor="background1" w:themeShade="80"/>
            </w:rPr>
            <w:t>BilltoCustomerNo_Lbl</w:t>
          </w:r>
          <w:proofErr w:type="spellEnd"/>
        </w:sdtContent>
      </w:sdt>
      <w:r w:rsidR="00C547D7">
        <w:rPr>
          <w:color w:val="808080" w:themeColor="background1" w:themeShade="80"/>
        </w:rPr>
        <w:t xml:space="preserve"> </w:t>
      </w:r>
      <w:sdt>
        <w:sdtPr>
          <w:rPr>
            <w:color w:val="808080" w:themeColor="background1" w:themeShade="80"/>
          </w:rPr>
          <w:id w:val="539640746"/>
          <w:placeholder>
            <w:docPart w:val="24716A9BEB9A419FBB40ECA2026384BF"/>
          </w:placeholder>
          <w15:dataBinding w:prefixMappings="xmlns:ns0='urn:microsoft-dynamics-nav/reports/Sales_Quote_NA/10076/' " w:xpath="/ns0:NavWordReportXmlPart[1]/ns0:Sales_Header[1]/ns0:CopyLoop[1]/ns0:PageLoop[1]/ns0:BilltoCustumerNo[1]" w:storeItemID="{6506E347-A1B3-4328-865D-285433954B7C}" w16sdtdh:storeItemChecksum="SkUGfQ=="/>
        </w:sdtPr>
        <w:sdtEndPr/>
        <w:sdtContent>
          <w:proofErr w:type="spellStart"/>
          <w:r>
            <w:rPr>
              <w:color w:val="808080" w:themeColor="background1" w:themeShade="80"/>
            </w:rPr>
            <w:t>BilltoCustumerNo</w:t>
          </w:r>
          <w:proofErr w:type="spellEnd"/>
        </w:sdtContent>
      </w:sdt>
    </w:p>
    <w:sdt>
      <w:sdtPr>
        <w:alias w:val="#Nav: /Sales_Header/CopyLoop/PageLoop/DocumentTitle_Lbl"/>
        <w:tag w:val="#Nav: Sales_Quote_NA/10076"/>
        <w:id w:val="390932277"/>
        <w:placeholder>
          <w:docPart w:val="F7ECD0C5C7AB4F38A59C3153F20DE3AD"/>
        </w:placeholder>
        <w:dataBinding w:prefixMappings="xmlns:ns0='urn:microsoft-dynamics-nav/reports/Sales_Quote_NA/10076/' " w:xpath="/ns0:NavWordReportXmlPart[1]/ns0:Sales_Header[1]/ns0:CopyLoop[1]/ns0:PageLoop[1]/ns0:DocumentTitle_Lbl[1]" w:storeItemID="{6506E347-A1B3-4328-865D-285433954B7C}"/>
        <w:text/>
      </w:sdtPr>
      <w:sdtEndPr/>
      <w:sdtContent>
        <w:p w:rsidR="00C547D7" w:rsidP="00C547D7" w:rsidRDefault="00C547D7" w14:paraId="17911AF8" w14:textId="77777777">
          <w:pPr>
            <w:pStyle w:val="Title"/>
            <w:spacing w:before="120"/>
          </w:pPr>
          <w:proofErr w:type="spellStart"/>
          <w:r>
            <w:t>DocumentTitle_Lbl</w:t>
          </w:r>
          <w:proofErr w:type="spellEnd"/>
        </w:p>
      </w:sdtContent>
    </w:sdt>
    <w:p w:rsidR="00C547D7" w:rsidP="00C547D7" w:rsidRDefault="00425E55" w14:paraId="34C46C6B" w14:textId="77777777">
      <w:sdt>
        <w:sdtPr>
          <w:alias w:val="#Nav: /Sales_Header/LetterText/GreetingText"/>
          <w:tag w:val="#Nav: Sales_Quote_NA/10076"/>
          <w:id w:val="933089488"/>
          <w:placeholder>
            <w:docPart w:val="F7ECD0C5C7AB4F38A59C3153F20DE3AD"/>
          </w:placeholder>
          <w:dataBinding w:prefixMappings="xmlns:ns0='urn:microsoft-dynamics-nav/reports/Sales_Quote_NA/10076/' " w:xpath="/ns0:NavWordReportXmlPart[1]/ns0:Sales_Header[1]/ns0:LetterText[1]/ns0:GreetingText[1]" w:storeItemID="{6506E347-A1B3-4328-865D-285433954B7C}"/>
          <w:text/>
        </w:sdtPr>
        <w:sdtEndPr/>
        <w:sdtContent>
          <w:r w:rsidR="00C547D7">
            <w:rPr>
              <w:lang w:val="da-DK"/>
            </w:rPr>
            <w:t>GreetingText</w:t>
          </w:r>
        </w:sdtContent>
      </w:sdt>
      <w:r w:rsidR="00C547D7">
        <w:t xml:space="preserve"> </w:t>
      </w:r>
      <w:sdt>
        <w:sdtPr>
          <w:alias w:val="#Nav: /Header/CustomerAddress1"/>
          <w:tag w:val="#Nav: Sales_Quote_NA/10076"/>
          <w:id w:val="-982696302"/>
          <w:placeholder>
            <w:docPart w:val="24716A9BEB9A419FBB40ECA2026384BF"/>
          </w:placeholder>
          <w:dataBinding w:prefixMappings="xmlns:ns0='urn:microsoft-dynamics-nav/reports/Sales_Quote_NA/10076/'" w:xpath="/ns0:NavWordReportXmlPart[1]/ns0:Header[1]/ns0:CustomerAddress1[1]" w:storeItemID="{9E53A213-047C-411E-B373-C7A88E802727}"/>
          <w:text/>
        </w:sdtPr>
        <w:sdtEndPr/>
        <w:sdtContent>
          <w:r w:rsidR="00C547D7">
            <w:t>CustomerAddress1</w:t>
          </w:r>
        </w:sdtContent>
      </w:sdt>
      <w:r w:rsidR="00C547D7">
        <w:t>,</w:t>
      </w:r>
    </w:p>
    <w:sdt>
      <w:sdtPr>
        <w:alias w:val="#Nav: /Sales_Header/LetterText/BodyText"/>
        <w:tag w:val="#Nav: Sales_Quote_NA/10076"/>
        <w:id w:val="2047025775"/>
        <w:placeholder>
          <w:docPart w:val="F7ECD0C5C7AB4F38A59C3153F20DE3AD"/>
        </w:placeholder>
        <w:dataBinding w:prefixMappings="xmlns:ns0='urn:microsoft-dynamics-nav/reports/Sales_Quote_NA/10076/' " w:xpath="/ns0:NavWordReportXmlPart[1]/ns0:Sales_Header[1]/ns0:LetterText[1]/ns0:BodyText[1]" w:storeItemID="{6506E347-A1B3-4328-865D-285433954B7C}"/>
        <w:text/>
      </w:sdtPr>
      <w:sdtEndPr/>
      <w:sdtContent>
        <w:p w:rsidR="00C547D7" w:rsidP="00C547D7" w:rsidRDefault="00C547D7" w14:paraId="6E8013EB" w14:textId="77777777">
          <w:r>
            <w:rPr>
              <w:lang w:val="da-DK"/>
            </w:rPr>
            <w:t>BodyText</w:t>
          </w:r>
        </w:p>
      </w:sdtContent>
    </w:sdt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CellMar>
          <w:top w:w="29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4"/>
        <w:gridCol w:w="3856"/>
        <w:gridCol w:w="4356"/>
      </w:tblGrid>
      <w:tr w:rsidR="00C547D7" w:rsidTr="00C547D7" w14:paraId="471C49EE" w14:textId="77777777">
        <w:tc>
          <w:tcPr>
            <w:tcW w:w="1994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sdt>
            <w:sdtPr>
              <w:alias w:val="#Nav: /Sales_Header/CopyLoop/PageLoop/DocumentNo_Lbl"/>
              <w:tag w:val="#Nav: Sales_Quote_NA/10076"/>
              <w:id w:val="1558059276"/>
              <w:placeholder>
                <w:docPart w:val="F7ECD0C5C7AB4F38A59C3153F20DE3AD"/>
              </w:placeholder>
              <w:dataBinding w:prefixMappings="xmlns:ns0='urn:microsoft-dynamics-nav/reports/Sales_Quote_NA/10076/' " w:xpath="/ns0:NavWordReportXmlPart[1]/ns0:Sales_Header[1]/ns0:CopyLoop[1]/ns0:PageLoop[1]/ns0:DocumentNo_Lbl[1]" w:storeItemID="{6506E347-A1B3-4328-865D-285433954B7C}"/>
              <w:text/>
            </w:sdtPr>
            <w:sdtEndPr/>
            <w:sdtContent>
              <w:p w:rsidR="00C547D7" w:rsidRDefault="00C547D7" w14:paraId="4289106A" w14:textId="77777777">
                <w:pPr>
                  <w:pStyle w:val="Heading1"/>
                </w:pPr>
                <w:r>
                  <w:rPr>
                    <w:lang w:val="da-DK"/>
                  </w:rPr>
                  <w:t>DocumentNo_Lbl</w:t>
                </w:r>
              </w:p>
            </w:sdtContent>
          </w:sdt>
        </w:tc>
        <w:tc>
          <w:tcPr>
            <w:tcW w:w="3856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sdt>
            <w:sdtPr>
              <w:alias w:val="#Nav: /Sales_Header/CopyLoop/PageLoop/DueDate_Lbl"/>
              <w:tag w:val="#Nav: Sales_Quote_NA/10076"/>
              <w:id w:val="1075398569"/>
              <w:placeholder>
                <w:docPart w:val="F7ECD0C5C7AB4F38A59C3153F20DE3AD"/>
              </w:placeholder>
              <w:dataBinding w:prefixMappings="xmlns:ns0='urn:microsoft-dynamics-nav/reports/Sales_Quote_NA/10076/' " w:xpath="/ns0:NavWordReportXmlPart[1]/ns0:Sales_Header[1]/ns0:CopyLoop[1]/ns0:PageLoop[1]/ns0:DueDate_Lbl[1]" w:storeItemID="{6506E347-A1B3-4328-865D-285433954B7C}"/>
              <w:text/>
            </w:sdtPr>
            <w:sdtEndPr/>
            <w:sdtContent>
              <w:p w:rsidR="00C547D7" w:rsidRDefault="00C547D7" w14:paraId="1F4777AB" w14:textId="77777777">
                <w:pPr>
                  <w:pStyle w:val="Heading1"/>
                </w:pPr>
                <w:r>
                  <w:rPr>
                    <w:lang w:val="da-DK"/>
                  </w:rPr>
                  <w:t>DueDate_Lbl</w:t>
                </w:r>
              </w:p>
            </w:sdtContent>
          </w:sdt>
        </w:tc>
        <w:tc>
          <w:tcPr>
            <w:tcW w:w="4356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sdt>
            <w:sdtPr>
              <w:id w:val="1883062583"/>
              <w:placeholder>
                <w:docPart w:val="DefaultPlaceholder_1081868574"/>
              </w:placeholder>
              <w15:dataBinding w:prefixMappings="xmlns:ns0='urn:microsoft-dynamics-nav/reports/Sales_Quote_NA/10076/' " w:xpath="/ns0:NavWordReportXmlPart[1]/ns0:Sales_Header[1]/ns0:CopyLoop[1]/ns0:PageLoop[1]/ns0:SalesLine[1]/ns0:TotalCaption[1]" w:storeItemID="{6506E347-A1B3-4328-865D-285433954B7C}" w16sdtdh:storeItemChecksum="SkUGfQ=="/>
            </w:sdtPr>
            <w:sdtEndPr/>
            <w:sdtContent>
              <w:p w:rsidR="00C547D7" w:rsidRDefault="00425E55" w14:paraId="13C6A7B3" w14:textId="507FBA46">
                <w:pPr>
                  <w:pStyle w:val="Heading1"/>
                  <w:jc w:val="right"/>
                </w:pPr>
                <w:proofErr w:type="spellStart"/>
                <w:r>
                  <w:t>TotalCaption</w:t>
                </w:r>
                <w:proofErr w:type="spellEnd"/>
              </w:p>
            </w:sdtContent>
          </w:sdt>
        </w:tc>
      </w:tr>
      <w:tr w:rsidR="00C547D7" w:rsidTr="00C547D7" w14:paraId="7FB5E24E" w14:textId="77777777">
        <w:sdt>
          <w:sdtPr>
            <w:alias w:val="#Nav: /Sales_Header/CopyLoop/PageLoop/DocumentNo"/>
            <w:tag w:val="#Nav: Sales_Quote_NA/10076"/>
            <w:id w:val="-944071343"/>
            <w:placeholder>
              <w:docPart w:val="F7ECD0C5C7AB4F38A59C3153F20DE3AD"/>
            </w:placeholder>
            <w:dataBinding w:prefixMappings="xmlns:ns0='urn:microsoft-dynamics-nav/reports/Sales_Quote_NA/10076/' " w:xpath="/ns0:NavWordReportXmlPart[1]/ns0:Sales_Header[1]/ns0:CopyLoop[1]/ns0:PageLoop[1]/ns0:DocumentNo[1]" w:storeItemID="{6506E347-A1B3-4328-865D-285433954B7C}"/>
            <w:text/>
          </w:sdtPr>
          <w:sdtEndPr/>
          <w:sdtContent>
            <w:tc>
              <w:tcPr>
                <w:tcW w:w="1994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="00C547D7" w:rsidRDefault="00C547D7" w14:paraId="234D0961" w14:textId="77777777">
                <w:r>
                  <w:rPr>
                    <w:lang w:val="da-DK"/>
                  </w:rPr>
                  <w:t>DocumentNo</w:t>
                </w:r>
              </w:p>
            </w:tc>
          </w:sdtContent>
        </w:sdt>
        <w:sdt>
          <w:sdtPr>
            <w:alias w:val="#Nav: /Sales_Header/CopyLoop/PageLoop/DueDate"/>
            <w:tag w:val="#Nav: Sales_Quote_NA/10076"/>
            <w:id w:val="1046567246"/>
            <w:placeholder>
              <w:docPart w:val="F7ECD0C5C7AB4F38A59C3153F20DE3AD"/>
            </w:placeholder>
            <w:dataBinding w:prefixMappings="xmlns:ns0='urn:microsoft-dynamics-nav/reports/Sales_Quote_NA/10076/' " w:xpath="/ns0:NavWordReportXmlPart[1]/ns0:Sales_Header[1]/ns0:CopyLoop[1]/ns0:PageLoop[1]/ns0:DueDate[1]" w:storeItemID="{6506E347-A1B3-4328-865D-285433954B7C}"/>
            <w:text/>
          </w:sdtPr>
          <w:sdtEndPr/>
          <w:sdtContent>
            <w:tc>
              <w:tcPr>
                <w:tcW w:w="3856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="00C547D7" w:rsidRDefault="00C547D7" w14:paraId="5D6D8084" w14:textId="77777777">
                <w:r>
                  <w:rPr>
                    <w:lang w:val="da-DK"/>
                  </w:rPr>
                  <w:t>DueDate</w:t>
                </w:r>
              </w:p>
            </w:tc>
          </w:sdtContent>
        </w:sdt>
        <w:tc>
          <w:tcPr>
            <w:tcW w:w="4356" w:type="dxa"/>
            <w:tcBorders>
              <w:top w:val="single" w:color="808080" w:themeColor="background1" w:themeShade="80" w:sz="4" w:space="0"/>
              <w:left w:val="nil"/>
              <w:bottom w:val="nil"/>
              <w:right w:val="nil"/>
            </w:tcBorders>
            <w:hideMark/>
          </w:tcPr>
          <w:p w:rsidR="00C547D7" w:rsidP="00A87290" w:rsidRDefault="00425E55" w14:paraId="4CE81D39" w14:textId="13C028C5">
            <w:pPr>
              <w:jc w:val="right"/>
            </w:pPr>
            <w:sdt>
              <w:sdtPr>
                <w:id w:val="2024125330"/>
                <w:placeholder>
                  <w:docPart w:val="6DE0CB5029D04E479C7938454710AF23"/>
                </w:placeholder>
                <w15:dataBinding w:prefixMappings="xmlns:ns0='urn:microsoft-dynamics-nav/reports/Sales_Quote_NA/10076/' " w:xpath="/ns0:NavWordReportXmlPart[1]/ns0:Sales_Header[1]/ns0:CopyLoop[1]/ns0:PageLoop[1]/ns0:TotalAmountInclVAT[1]" w:storeItemID="{6506E347-A1B3-4328-865D-285433954B7C}" w16sdtdh:storeItemChecksum="SkUGfQ=="/>
              </w:sdtPr>
              <w:sdtEndPr/>
              <w:sdtContent>
                <w:proofErr w:type="spellStart"/>
                <w:r>
                  <w:t>TotalAmountInclVAT</w:t>
                </w:r>
                <w:proofErr w:type="spellEnd"/>
              </w:sdtContent>
            </w:sdt>
            <w:r w:rsidR="00C547D7">
              <w:t xml:space="preserve"> </w:t>
            </w:r>
          </w:p>
        </w:tc>
      </w:tr>
    </w:tbl>
    <w:p w:rsidR="00C547D7" w:rsidP="00C547D7" w:rsidRDefault="00C547D7" w14:paraId="7FB7B8ED" w14:textId="77777777">
      <w:pPr>
        <w:pStyle w:val="Subtitle"/>
      </w:pPr>
    </w:p>
    <w:tbl>
      <w:tblPr>
        <w:tblStyle w:val="TableGrid"/>
        <w:tblW w:w="102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60"/>
      </w:tblGrid>
      <w:tr w:rsidR="00C4335A" w:rsidTr="0040524C" w14:paraId="61FD40FE" w14:textId="77777777">
        <w:tc>
          <w:tcPr>
            <w:tcW w:w="10260" w:type="dxa"/>
          </w:tcPr>
          <w:p w:rsidR="00C4335A" w:rsidRDefault="00C4335A" w14:paraId="463E6032" w14:textId="352AED0E"/>
        </w:tc>
      </w:tr>
    </w:tbl>
    <w:p w:rsidR="00C547D7" w:rsidP="00C547D7" w:rsidRDefault="00C547D7" w14:paraId="4BB34084" w14:textId="77777777"/>
    <w:p w:rsidR="00C547D7" w:rsidP="00C547D7" w:rsidRDefault="00425E55" w14:paraId="36BEE58A" w14:textId="77777777">
      <w:pPr>
        <w:pStyle w:val="Subtitle"/>
      </w:pPr>
      <w:sdt>
        <w:sdtPr>
          <w:alias w:val="#Nav: /Sales_Header/LetterText/ClosingText"/>
          <w:tag w:val="#Nav: Sales_Quote_NA/10076"/>
          <w:id w:val="559907206"/>
          <w:placeholder>
            <w:docPart w:val="F7ECD0C5C7AB4F38A59C3153F20DE3AD"/>
          </w:placeholder>
          <w:dataBinding w:prefixMappings="xmlns:ns0='urn:microsoft-dynamics-nav/reports/Sales_Quote_NA/10076/' " w:xpath="/ns0:NavWordReportXmlPart[1]/ns0:Sales_Header[1]/ns0:LetterText[1]/ns0:ClosingText[1]" w:storeItemID="{6506E347-A1B3-4328-865D-285433954B7C}"/>
          <w:text/>
        </w:sdtPr>
        <w:sdtEndPr/>
        <w:sdtContent>
          <w:r w:rsidR="00C547D7">
            <w:rPr>
              <w:lang w:val="da-DK"/>
            </w:rPr>
            <w:t>ClosingText</w:t>
          </w:r>
        </w:sdtContent>
      </w:sdt>
      <w:r w:rsidR="00C547D7">
        <w:t xml:space="preserve">, </w:t>
      </w:r>
    </w:p>
    <w:p w:rsidR="00C547D7" w:rsidP="00C547D7" w:rsidRDefault="00425E55" w14:paraId="5478B3F3" w14:textId="6AE0ED23">
      <w:sdt>
        <w:sdtPr>
          <w:alias w:val="#Nav: /Sales_Header/CopyLoop/PageLoop/SalesPurchPersonName"/>
          <w:tag w:val="#Nav: Sales_Quote_NA/10076"/>
          <w:id w:val="1457443990"/>
          <w:placeholder>
            <w:docPart w:val="3D3835D4D8C64168AA3C2E2F82ACC544"/>
          </w:placeholder>
          <w:dataBinding w:prefixMappings="xmlns:ns0='urn:microsoft-dynamics-nav/reports/Sales_Quote_NA/10076/' " w:xpath="/ns0:NavWordReportXmlPart[1]/ns0:Sales_Header[1]/ns0:CopyLoop[1]/ns0:PageLoop[1]/ns0:SalesPurchPersonName[1]" w:storeItemID="{6506E347-A1B3-4328-865D-285433954B7C}"/>
          <w:text/>
        </w:sdtPr>
        <w:sdtEndPr/>
        <w:sdtContent>
          <w:proofErr w:type="spellStart"/>
          <w:r w:rsidR="0040524C">
            <w:t>SalesPurchPersonName</w:t>
          </w:r>
          <w:proofErr w:type="spellEnd"/>
        </w:sdtContent>
      </w:sdt>
    </w:p>
    <w:p w:rsidR="00C547D7" w:rsidP="00C547D7" w:rsidRDefault="00425E55" w14:paraId="359C62CB" w14:textId="77777777">
      <w:pPr>
        <w:pStyle w:val="NoSpacing"/>
      </w:pPr>
      <w:sdt>
        <w:sdtPr>
          <w:alias w:val="#Nav: /Sales_Header/CopyLoop/PageLoop/CompanyAddress1"/>
          <w:tag w:val="#Nav: Sales_Quote_NA/10076"/>
          <w:id w:val="-1484004486"/>
          <w:placeholder>
            <w:docPart w:val="3FCB2888DACA43258BFE8ABE9971BA53"/>
          </w:placeholder>
          <w:dataBinding w:prefixMappings="xmlns:ns0='urn:microsoft-dynamics-nav/reports/Sales_Quote_NA/10076/'" w:xpath="/ns0:NavWordReportXmlPart[1]/ns0:Sales_Header[1]/ns0:CopyLoop[1]/ns0:PageLoop[1]/ns0:CompanyAddress1[1]" w:storeItemID="{6506E347-A1B3-4328-865D-285433954B7C}"/>
          <w:text/>
        </w:sdtPr>
        <w:sdtEndPr/>
        <w:sdtContent>
          <w:r w:rsidR="00C547D7">
            <w:t>CompanyAddress1</w:t>
          </w:r>
        </w:sdtContent>
      </w:sdt>
    </w:p>
    <w:sdt>
      <w:sdtPr>
        <w:alias w:val="#Nav: /Sales_Header/CopyLoop/PageLoop/CompanyAddress2"/>
        <w:tag w:val="#Nav: Sales_Quote_NA/10076"/>
        <w:id w:val="874054407"/>
        <w:placeholder>
          <w:docPart w:val="2303183B108A4B60BDE2E3F4DF8036F2"/>
        </w:placeholder>
        <w:dataBinding w:prefixMappings="xmlns:ns0='urn:microsoft-dynamics-nav/reports/Sales_Quote_NA/10076/'" w:xpath="/ns0:NavWordReportXmlPart[1]/ns0:Sales_Header[1]/ns0:CopyLoop[1]/ns0:PageLoop[1]/ns0:CompanyAddress2[1]" w:storeItemID="{6506E347-A1B3-4328-865D-285433954B7C}"/>
        <w:text/>
      </w:sdtPr>
      <w:sdtEndPr/>
      <w:sdtContent>
        <w:p w:rsidR="00C547D7" w:rsidP="00C547D7" w:rsidRDefault="00C547D7" w14:paraId="4B86E6B4" w14:textId="77777777">
          <w:pPr>
            <w:pStyle w:val="NoSpacing"/>
          </w:pPr>
          <w:r>
            <w:t>CompanyAddress2</w:t>
          </w:r>
        </w:p>
      </w:sdtContent>
    </w:sdt>
    <w:sdt>
      <w:sdtPr>
        <w:alias w:val="#Nav: /Sales_Header/CopyLoop/PageLoop/CompanyAddress3"/>
        <w:tag w:val="#Nav: Sales_Quote_NA/10076"/>
        <w:id w:val="1824692200"/>
        <w:placeholder>
          <w:docPart w:val="5C7F0B639C9E4935B3BDC3259AB14D75"/>
        </w:placeholder>
        <w:dataBinding w:prefixMappings="xmlns:ns0='urn:microsoft-dynamics-nav/reports/Sales_Quote_NA/10076/'" w:xpath="/ns0:NavWordReportXmlPart[1]/ns0:Sales_Header[1]/ns0:CopyLoop[1]/ns0:PageLoop[1]/ns0:CompanyAddress3[1]" w:storeItemID="{6506E347-A1B3-4328-865D-285433954B7C}"/>
        <w:text/>
      </w:sdtPr>
      <w:sdtEndPr/>
      <w:sdtContent>
        <w:p w:rsidR="00C547D7" w:rsidP="00C547D7" w:rsidRDefault="00C547D7" w14:paraId="114D62E2" w14:textId="77777777">
          <w:pPr>
            <w:pStyle w:val="NoSpacing"/>
          </w:pPr>
          <w:r>
            <w:t>CompanyAddress3</w:t>
          </w:r>
        </w:p>
      </w:sdtContent>
    </w:sdt>
    <w:sdt>
      <w:sdtPr>
        <w:alias w:val="#Nav: /Sales_Header/CopyLoop/PageLoop/CompanyAddress4"/>
        <w:tag w:val="#Nav: Sales_Quote_NA/10076"/>
        <w:id w:val="128750634"/>
        <w:placeholder>
          <w:docPart w:val="B29610F6D5044A16A89880C3B1904C8B"/>
        </w:placeholder>
        <w:dataBinding w:prefixMappings="xmlns:ns0='urn:microsoft-dynamics-nav/reports/Sales_Quote_NA/10076/'" w:xpath="/ns0:NavWordReportXmlPart[1]/ns0:Sales_Header[1]/ns0:CopyLoop[1]/ns0:PageLoop[1]/ns0:CompanyAddress4[1]" w:storeItemID="{6506E347-A1B3-4328-865D-285433954B7C}"/>
        <w:text/>
      </w:sdtPr>
      <w:sdtEndPr/>
      <w:sdtContent>
        <w:p w:rsidR="00C547D7" w:rsidP="00C547D7" w:rsidRDefault="00C547D7" w14:paraId="60D72342" w14:textId="77777777">
          <w:pPr>
            <w:pStyle w:val="NoSpacing"/>
          </w:pPr>
          <w:r>
            <w:t>CompanyAddress4</w:t>
          </w:r>
        </w:p>
      </w:sdtContent>
    </w:sdt>
    <w:sdt>
      <w:sdtPr>
        <w:alias w:val="#Nav: /Sales_Header/CopyLoop/PageLoop/CompanyAddress5"/>
        <w:tag w:val="#Nav: Sales_Quote_NA/10076"/>
        <w:id w:val="1611628179"/>
        <w:placeholder>
          <w:docPart w:val="23F3ABAFA8A5462EAEBC6D69FAD33485"/>
        </w:placeholder>
        <w:dataBinding w:prefixMappings="xmlns:ns0='urn:microsoft-dynamics-nav/reports/Sales_Quote_NA/10076/'" w:xpath="/ns0:NavWordReportXmlPart[1]/ns0:Sales_Header[1]/ns0:CopyLoop[1]/ns0:PageLoop[1]/ns0:CompanyAddress5[1]" w:storeItemID="{6506E347-A1B3-4328-865D-285433954B7C}"/>
        <w:text/>
      </w:sdtPr>
      <w:sdtEndPr/>
      <w:sdtContent>
        <w:p w:rsidR="00C547D7" w:rsidP="00C547D7" w:rsidRDefault="00C547D7" w14:paraId="38708CCB" w14:textId="77777777">
          <w:pPr>
            <w:pStyle w:val="NoSpacing"/>
          </w:pPr>
          <w:r>
            <w:t>CompanyAddress5</w:t>
          </w:r>
        </w:p>
      </w:sdtContent>
    </w:sdt>
    <w:sdt>
      <w:sdtPr>
        <w:alias w:val="#Nav: /Sales_Header/CopyLoop/PageLoop/CompanyAddress6"/>
        <w:tag w:val="#Nav: Sales_Quote_NA/10076"/>
        <w:id w:val="832342547"/>
        <w:placeholder>
          <w:docPart w:val="7559F0385AC0401A969115793B9EAFCC"/>
        </w:placeholder>
        <w:dataBinding w:prefixMappings="xmlns:ns0='urn:microsoft-dynamics-nav/reports/Sales_Quote_NA/10076/'" w:xpath="/ns0:NavWordReportXmlPart[1]/ns0:Sales_Header[1]/ns0:CopyLoop[1]/ns0:PageLoop[1]/ns0:CompanyAddress6[1]" w:storeItemID="{6506E347-A1B3-4328-865D-285433954B7C}"/>
        <w:text/>
      </w:sdtPr>
      <w:sdtEndPr/>
      <w:sdtContent>
        <w:p w:rsidR="00C547D7" w:rsidP="00C547D7" w:rsidRDefault="00C547D7" w14:paraId="50D61E36" w14:textId="77777777">
          <w:pPr>
            <w:pStyle w:val="NoSpacing"/>
          </w:pPr>
          <w:r>
            <w:t>CompanyAddress6</w:t>
          </w:r>
        </w:p>
      </w:sdtContent>
    </w:sdt>
    <w:p w:rsidR="00C547D7" w:rsidP="00C547D7" w:rsidRDefault="00C547D7" w14:paraId="4151EEFC" w14:textId="00E35C27">
      <w:pPr>
        <w:pStyle w:val="NoSpacing"/>
      </w:pPr>
    </w:p>
    <w:p w:rsidRPr="00C547D7" w:rsidR="005C273C" w:rsidP="00C547D7" w:rsidRDefault="005C273C" w14:paraId="7F4A0C90" w14:textId="77777777"/>
    <w:sectPr w:rsidRPr="00C547D7" w:rsidR="005C273C" w:rsidSect="004773F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0433A" w:rsidP="00E40C63" w:rsidRDefault="00F0433A" w14:paraId="77DC4C2C" w14:textId="77777777">
      <w:pPr>
        <w:spacing w:after="0"/>
      </w:pPr>
      <w:r>
        <w:separator/>
      </w:r>
    </w:p>
  </w:endnote>
  <w:endnote w:type="continuationSeparator" w:id="0">
    <w:p w:rsidR="00F0433A" w:rsidP="00E40C63" w:rsidRDefault="00F0433A" w14:paraId="4B29C5F7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547D7" w:rsidRDefault="00C547D7" w14:paraId="48FAEEF6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10539"/>
    </w:tblGrid>
    <w:tr w:rsidRPr="00982950" w:rsidR="00D241D5" w:rsidTr="00D241D5" w14:paraId="1D140171" w14:textId="77777777">
      <w:trPr>
        <w:cantSplit/>
        <w:trHeight w:val="227"/>
      </w:trPr>
      <w:tc>
        <w:tcPr>
          <w:tcW w:w="5000" w:type="pct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ales_Quote_NA/10076"/>
            <w:id w:val="-1265379974"/>
            <w:placeholder>
              <w:docPart w:val="793055E079F94161B6DB65B71A1E06D9"/>
            </w:placeholder>
            <w:dataBinding w:prefixMappings="xmlns:ns0='urn:microsoft-dynamics-nav/reports/Sales_Quote_NA/10076/'" w:xpath="/ns0:NavWordReportXmlPart[1]/ns0:Header[1]/ns0:CompanyLegalStatement[1]" w:storeItemID="{9E53A213-047C-411E-B373-C7A88E802727}"/>
            <w:text/>
          </w:sdtPr>
          <w:sdtEndPr/>
          <w:sdtContent>
            <w:p w:rsidR="00D241D5" w:rsidP="00D241D5" w:rsidRDefault="00D241D5" w14:paraId="7DBB7F6A" w14:textId="77777777">
              <w:pPr>
                <w:pStyle w:val="NoSpacing"/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</w:tbl>
  <w:p w:rsidRPr="001D1CE2" w:rsidR="000E071F" w:rsidP="001D1CE2" w:rsidRDefault="000E071F" w14:paraId="23881050" w14:textId="77777777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547D7" w:rsidR="005C273C" w:rsidP="00C547D7" w:rsidRDefault="005C273C" w14:paraId="0347AF92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0433A" w:rsidP="00E40C63" w:rsidRDefault="00F0433A" w14:paraId="440E4672" w14:textId="77777777">
      <w:pPr>
        <w:spacing w:after="0"/>
      </w:pPr>
      <w:r>
        <w:separator/>
      </w:r>
    </w:p>
  </w:footnote>
  <w:footnote w:type="continuationSeparator" w:id="0">
    <w:p w:rsidR="00F0433A" w:rsidP="00E40C63" w:rsidRDefault="00F0433A" w14:paraId="1A8F8A10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547D7" w:rsidRDefault="00C547D7" w14:paraId="535079AE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:rsidTr="008E766D" w14:paraId="7D9C40A8" w14:textId="77777777">
      <w:tc>
        <w:tcPr>
          <w:tcW w:w="5098" w:type="dxa"/>
        </w:tcPr>
        <w:p w:rsidRPr="00D241D5" w:rsidR="00D241D5" w:rsidP="00D241D5" w:rsidRDefault="00425E55" w14:paraId="5BB96950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Sales_Header/CopyLoop/PageLoop/DocumentTitle_Lbl"/>
              <w:tag w:val="#Nav: Sales_Quote_NA/10076"/>
              <w:id w:val="1061445566"/>
              <w:placeholder>
                <w:docPart w:val="C42934AA6A9C4AB7B7AFF124B2496D4D"/>
              </w:placeholder>
              <w:dataBinding w:prefixMappings="xmlns:ns0='urn:microsoft-dynamics-nav/reports/Sales_Quote_NA/10076/'" w:xpath="/ns0:NavWordReportXmlPart[1]/ns0:Sales_Header[1]/ns0:CopyLoop[1]/ns0:PageLoop[1]/ns0:DocumentTitle_Lbl[1]" w:storeItemID="{6506E347-A1B3-4328-865D-285433954B7C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D241D5" w:rsidR="00D241D5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D241D5" w:rsidR="00D241D5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Sales_Header/CopyLoop/PageLoop/DocumentNo"/>
              <w:tag w:val="#Nav: Sales_Quote_NA/10076"/>
              <w:id w:val="1543556682"/>
              <w:placeholder>
                <w:docPart w:val="C42934AA6A9C4AB7B7AFF124B2496D4D"/>
              </w:placeholder>
              <w:dataBinding w:prefixMappings="xmlns:ns0='urn:microsoft-dynamics-nav/reports/Sales_Quote_NA/10076/'" w:xpath="/ns0:NavWordReportXmlPart[1]/ns0:Sales_Header[1]/ns0:CopyLoop[1]/ns0:PageLoop[1]/ns0:DocumentNo[1]" w:storeItemID="{6506E347-A1B3-4328-865D-285433954B7C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D241D5" w:rsidR="00D241D5">
                <w:rPr>
                  <w:rStyle w:val="Strong"/>
                </w:rPr>
                <w:t>DocumentNo</w:t>
              </w:r>
              <w:proofErr w:type="spellEnd"/>
            </w:sdtContent>
          </w:sdt>
        </w:p>
        <w:p w:rsidRPr="004B22F6" w:rsidR="00D241D5" w:rsidP="00D241D5" w:rsidRDefault="00425E55" w14:paraId="730A0E42" w14:textId="77777777">
          <w:pPr>
            <w:pStyle w:val="Subtitle"/>
          </w:pPr>
          <w:sdt>
            <w:sdtPr>
              <w:rPr>
                <w:rStyle w:val="SubtitleChar"/>
              </w:rPr>
              <w:alias w:val="#Nav: /Header/DocumentDate"/>
              <w:tag w:val="#Nav: Sales_Quote_NA/10076"/>
              <w:id w:val="1113322487"/>
              <w:placeholder>
                <w:docPart w:val="63FC68B69B794CC0AF2B3027146DD849"/>
              </w:placeholder>
              <w:dataBinding w:prefixMappings="xmlns:ns0='urn:microsoft-dynamics-nav/reports/Sales_Quote_NA/10076/'" w:xpath="/ns0:NavWordReportXmlPart[1]/ns0:Header[1]/ns0:DocumentDate[1]" w:storeItemID="{9E53A213-047C-411E-B373-C7A88E802727}"/>
              <w:text/>
            </w:sdtPr>
            <w:sdtEndPr>
              <w:rPr>
                <w:rStyle w:val="SubtitleChar"/>
              </w:rPr>
            </w:sdtEndPr>
            <w:sdtContent>
              <w:proofErr w:type="spellStart"/>
              <w:r w:rsidRPr="00E111C4" w:rsidR="00D241D5">
                <w:rPr>
                  <w:rStyle w:val="SubtitleChar"/>
                </w:rPr>
                <w:t>DocumentDate</w:t>
              </w:r>
              <w:proofErr w:type="spellEnd"/>
            </w:sdtContent>
          </w:sdt>
        </w:p>
        <w:p w:rsidR="00D6006D" w:rsidP="00D241D5" w:rsidRDefault="00425E55" w14:paraId="63D1DEE7" w14:textId="77777777">
          <w:pPr>
            <w:pStyle w:val="Subtitle"/>
            <w:rPr>
              <w:b/>
            </w:rPr>
          </w:pPr>
          <w:sdt>
            <w:sdtPr>
              <w:alias w:val="#Nav: /Header/Page_Lbl"/>
              <w:tag w:val="#Nav: Sales_Quote_NA/10076"/>
              <w:id w:val="-1469811355"/>
              <w:placeholder>
                <w:docPart w:val="FF625D7257C44EA4BB61D91263F50DEA"/>
              </w:placeholder>
              <w:dataBinding w:prefixMappings="xmlns:ns0='urn:microsoft-dynamics-nav/reports/Sales_Quote_NA/10076/'" w:xpath="/ns0:NavWordReportXmlPart[1]/ns0:Header[1]/ns0:Page_Lbl[1]" w:storeItemID="{9E53A213-047C-411E-B373-C7A88E802727}"/>
              <w:text/>
            </w:sdtPr>
            <w:sdtEndPr/>
            <w:sdtContent>
              <w:proofErr w:type="spellStart"/>
              <w:r w:rsidRPr="004B22F6" w:rsidR="00D241D5">
                <w:t>Page_Lbl</w:t>
              </w:r>
              <w:proofErr w:type="spellEnd"/>
            </w:sdtContent>
          </w:sdt>
          <w:r w:rsidRPr="004B22F6" w:rsidR="00D241D5">
            <w:t xml:space="preserve"> 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PAGE  \* Arabic  \* MERGEFORMAT </w:instrText>
          </w:r>
          <w:r w:rsidRPr="004B22F6" w:rsidR="00D241D5">
            <w:rPr>
              <w:bCs/>
            </w:rPr>
            <w:fldChar w:fldCharType="separate"/>
          </w:r>
          <w:r w:rsidR="00207B33">
            <w:rPr>
              <w:bCs/>
              <w:noProof/>
            </w:rPr>
            <w:t>1</w:t>
          </w:r>
          <w:r w:rsidRPr="004B22F6" w:rsidR="00D241D5">
            <w:rPr>
              <w:bCs/>
            </w:rPr>
            <w:fldChar w:fldCharType="end"/>
          </w:r>
          <w:r w:rsidRPr="004B22F6" w:rsidR="00D241D5">
            <w:t xml:space="preserve"> /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NUMPAGES  \* Arabic  \* MERGEFORMAT </w:instrText>
          </w:r>
          <w:r w:rsidRPr="004B22F6" w:rsidR="00D241D5">
            <w:rPr>
              <w:bCs/>
            </w:rPr>
            <w:fldChar w:fldCharType="separate"/>
          </w:r>
          <w:r w:rsidR="00207B33">
            <w:rPr>
              <w:bCs/>
              <w:noProof/>
            </w:rPr>
            <w:t>1</w:t>
          </w:r>
          <w:r w:rsidRPr="004B22F6" w:rsidR="00D241D5">
            <w:rPr>
              <w:bCs/>
            </w:rPr>
            <w:fldChar w:fldCharType="end"/>
          </w:r>
        </w:p>
      </w:tc>
      <w:tc>
        <w:tcPr>
          <w:tcW w:w="5098" w:type="dxa"/>
        </w:tcPr>
        <w:p w:rsidR="00D6006D" w:rsidP="008E766D" w:rsidRDefault="00D6006D" w14:paraId="05613789" w14:textId="77777777">
          <w:pPr>
            <w:pStyle w:val="Header"/>
            <w:ind w:right="141"/>
            <w:jc w:val="right"/>
            <w:rPr>
              <w:b/>
            </w:rPr>
          </w:pPr>
        </w:p>
      </w:tc>
    </w:tr>
  </w:tbl>
  <w:p w:rsidRPr="001D1CE2" w:rsidR="00D6006D" w:rsidP="00D6006D" w:rsidRDefault="00D6006D" w14:paraId="6E696E94" w14:textId="77777777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547D7" w:rsidR="005C273C" w:rsidP="00C547D7" w:rsidRDefault="005C273C" w14:paraId="69988060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73C"/>
    <w:rsid w:val="000167C0"/>
    <w:rsid w:val="00032E69"/>
    <w:rsid w:val="000357EB"/>
    <w:rsid w:val="00070EE8"/>
    <w:rsid w:val="00074151"/>
    <w:rsid w:val="000844A3"/>
    <w:rsid w:val="000A665A"/>
    <w:rsid w:val="000C657C"/>
    <w:rsid w:val="000D5A6D"/>
    <w:rsid w:val="000E071F"/>
    <w:rsid w:val="00103846"/>
    <w:rsid w:val="0011793B"/>
    <w:rsid w:val="00126D5A"/>
    <w:rsid w:val="00134A71"/>
    <w:rsid w:val="00151C73"/>
    <w:rsid w:val="001621D9"/>
    <w:rsid w:val="00193311"/>
    <w:rsid w:val="001B793C"/>
    <w:rsid w:val="001D1CE2"/>
    <w:rsid w:val="001D6807"/>
    <w:rsid w:val="0020108A"/>
    <w:rsid w:val="00207B33"/>
    <w:rsid w:val="00235CA0"/>
    <w:rsid w:val="00245B0E"/>
    <w:rsid w:val="00261876"/>
    <w:rsid w:val="0026269B"/>
    <w:rsid w:val="002669DB"/>
    <w:rsid w:val="00273BA9"/>
    <w:rsid w:val="0029628E"/>
    <w:rsid w:val="002A29DF"/>
    <w:rsid w:val="002A382C"/>
    <w:rsid w:val="002B6B46"/>
    <w:rsid w:val="002E2A56"/>
    <w:rsid w:val="00316078"/>
    <w:rsid w:val="00337723"/>
    <w:rsid w:val="00355E20"/>
    <w:rsid w:val="00374316"/>
    <w:rsid w:val="0038349C"/>
    <w:rsid w:val="00394029"/>
    <w:rsid w:val="003A31D7"/>
    <w:rsid w:val="003A7E69"/>
    <w:rsid w:val="003B1D59"/>
    <w:rsid w:val="003D120B"/>
    <w:rsid w:val="003D4B80"/>
    <w:rsid w:val="003E2178"/>
    <w:rsid w:val="003F77E2"/>
    <w:rsid w:val="0040524C"/>
    <w:rsid w:val="00425E55"/>
    <w:rsid w:val="0043195D"/>
    <w:rsid w:val="0044309E"/>
    <w:rsid w:val="004773F0"/>
    <w:rsid w:val="00492354"/>
    <w:rsid w:val="004A4D71"/>
    <w:rsid w:val="004B22F6"/>
    <w:rsid w:val="004B47ED"/>
    <w:rsid w:val="004B6FE5"/>
    <w:rsid w:val="004C60A5"/>
    <w:rsid w:val="004F2432"/>
    <w:rsid w:val="0051660C"/>
    <w:rsid w:val="00524FE6"/>
    <w:rsid w:val="005421C5"/>
    <w:rsid w:val="00543913"/>
    <w:rsid w:val="00552846"/>
    <w:rsid w:val="00563DCD"/>
    <w:rsid w:val="005731CF"/>
    <w:rsid w:val="00587157"/>
    <w:rsid w:val="00595F7F"/>
    <w:rsid w:val="005963DE"/>
    <w:rsid w:val="005A0994"/>
    <w:rsid w:val="005C273C"/>
    <w:rsid w:val="005F2559"/>
    <w:rsid w:val="005F5EC9"/>
    <w:rsid w:val="005F6BCC"/>
    <w:rsid w:val="0060202A"/>
    <w:rsid w:val="00610A30"/>
    <w:rsid w:val="00612ABF"/>
    <w:rsid w:val="006220F3"/>
    <w:rsid w:val="006245DA"/>
    <w:rsid w:val="006408B5"/>
    <w:rsid w:val="0067225B"/>
    <w:rsid w:val="00677AD5"/>
    <w:rsid w:val="0068273F"/>
    <w:rsid w:val="00683CCE"/>
    <w:rsid w:val="00684EEB"/>
    <w:rsid w:val="006907F2"/>
    <w:rsid w:val="006A2A7B"/>
    <w:rsid w:val="006C30D9"/>
    <w:rsid w:val="006C4581"/>
    <w:rsid w:val="006D4B90"/>
    <w:rsid w:val="006D64AE"/>
    <w:rsid w:val="006F2626"/>
    <w:rsid w:val="0071439C"/>
    <w:rsid w:val="00716E24"/>
    <w:rsid w:val="00741F6B"/>
    <w:rsid w:val="007537BA"/>
    <w:rsid w:val="00760FA8"/>
    <w:rsid w:val="00765190"/>
    <w:rsid w:val="00766078"/>
    <w:rsid w:val="007773B8"/>
    <w:rsid w:val="00777ADC"/>
    <w:rsid w:val="00797305"/>
    <w:rsid w:val="007A0A2F"/>
    <w:rsid w:val="007B235B"/>
    <w:rsid w:val="007E323C"/>
    <w:rsid w:val="007F159D"/>
    <w:rsid w:val="00802B5B"/>
    <w:rsid w:val="00815D27"/>
    <w:rsid w:val="00817EE6"/>
    <w:rsid w:val="00820262"/>
    <w:rsid w:val="00836184"/>
    <w:rsid w:val="00844D12"/>
    <w:rsid w:val="00845DAF"/>
    <w:rsid w:val="00845E08"/>
    <w:rsid w:val="008533EF"/>
    <w:rsid w:val="00856BBF"/>
    <w:rsid w:val="008A60B3"/>
    <w:rsid w:val="008C3901"/>
    <w:rsid w:val="008D7475"/>
    <w:rsid w:val="008E766D"/>
    <w:rsid w:val="008F0A38"/>
    <w:rsid w:val="009072D1"/>
    <w:rsid w:val="0092542A"/>
    <w:rsid w:val="00933DB5"/>
    <w:rsid w:val="00943A17"/>
    <w:rsid w:val="009453BC"/>
    <w:rsid w:val="00954C6C"/>
    <w:rsid w:val="00961927"/>
    <w:rsid w:val="00966D04"/>
    <w:rsid w:val="00982950"/>
    <w:rsid w:val="00991278"/>
    <w:rsid w:val="0099175E"/>
    <w:rsid w:val="009943A4"/>
    <w:rsid w:val="00997858"/>
    <w:rsid w:val="009A6138"/>
    <w:rsid w:val="009B485A"/>
    <w:rsid w:val="009D508B"/>
    <w:rsid w:val="009D6FE7"/>
    <w:rsid w:val="009E16EA"/>
    <w:rsid w:val="009E251E"/>
    <w:rsid w:val="009F21B5"/>
    <w:rsid w:val="00A00B95"/>
    <w:rsid w:val="00A01AB9"/>
    <w:rsid w:val="00A048EC"/>
    <w:rsid w:val="00A04ED3"/>
    <w:rsid w:val="00A30C38"/>
    <w:rsid w:val="00A3387E"/>
    <w:rsid w:val="00A42BE5"/>
    <w:rsid w:val="00A76F36"/>
    <w:rsid w:val="00A830A5"/>
    <w:rsid w:val="00A87290"/>
    <w:rsid w:val="00A9010E"/>
    <w:rsid w:val="00A940EF"/>
    <w:rsid w:val="00A9726D"/>
    <w:rsid w:val="00AF1EDD"/>
    <w:rsid w:val="00AF4452"/>
    <w:rsid w:val="00B01DA6"/>
    <w:rsid w:val="00B12FDA"/>
    <w:rsid w:val="00B22FDE"/>
    <w:rsid w:val="00B32D4B"/>
    <w:rsid w:val="00B402B9"/>
    <w:rsid w:val="00B4151E"/>
    <w:rsid w:val="00B437D5"/>
    <w:rsid w:val="00B57659"/>
    <w:rsid w:val="00B60D54"/>
    <w:rsid w:val="00B8205C"/>
    <w:rsid w:val="00B86BCD"/>
    <w:rsid w:val="00B91CA1"/>
    <w:rsid w:val="00B96060"/>
    <w:rsid w:val="00BC232B"/>
    <w:rsid w:val="00BD2533"/>
    <w:rsid w:val="00BD35AE"/>
    <w:rsid w:val="00BE5952"/>
    <w:rsid w:val="00BE6BE6"/>
    <w:rsid w:val="00BF0F10"/>
    <w:rsid w:val="00C27C1A"/>
    <w:rsid w:val="00C36F18"/>
    <w:rsid w:val="00C40BE4"/>
    <w:rsid w:val="00C41DE3"/>
    <w:rsid w:val="00C4335A"/>
    <w:rsid w:val="00C47206"/>
    <w:rsid w:val="00C50A59"/>
    <w:rsid w:val="00C547D7"/>
    <w:rsid w:val="00C557F2"/>
    <w:rsid w:val="00CA6394"/>
    <w:rsid w:val="00CB70AD"/>
    <w:rsid w:val="00CD1B92"/>
    <w:rsid w:val="00D02938"/>
    <w:rsid w:val="00D21D63"/>
    <w:rsid w:val="00D235D0"/>
    <w:rsid w:val="00D241D5"/>
    <w:rsid w:val="00D41DC8"/>
    <w:rsid w:val="00D53B6F"/>
    <w:rsid w:val="00D54A61"/>
    <w:rsid w:val="00D6006D"/>
    <w:rsid w:val="00D72A07"/>
    <w:rsid w:val="00D72E02"/>
    <w:rsid w:val="00D75AAF"/>
    <w:rsid w:val="00DA0F11"/>
    <w:rsid w:val="00DA580A"/>
    <w:rsid w:val="00DB4B5B"/>
    <w:rsid w:val="00DC6F05"/>
    <w:rsid w:val="00DF30F1"/>
    <w:rsid w:val="00E111C4"/>
    <w:rsid w:val="00E22B7E"/>
    <w:rsid w:val="00E40C63"/>
    <w:rsid w:val="00E41182"/>
    <w:rsid w:val="00E4361D"/>
    <w:rsid w:val="00E51175"/>
    <w:rsid w:val="00E54F17"/>
    <w:rsid w:val="00E5790C"/>
    <w:rsid w:val="00E65451"/>
    <w:rsid w:val="00E67097"/>
    <w:rsid w:val="00E902EA"/>
    <w:rsid w:val="00E96A2B"/>
    <w:rsid w:val="00EA246E"/>
    <w:rsid w:val="00EA27AA"/>
    <w:rsid w:val="00EB5B19"/>
    <w:rsid w:val="00EC1995"/>
    <w:rsid w:val="00EC4C86"/>
    <w:rsid w:val="00ED0377"/>
    <w:rsid w:val="00EE2CA3"/>
    <w:rsid w:val="00EE53F7"/>
    <w:rsid w:val="00F0433A"/>
    <w:rsid w:val="00F14176"/>
    <w:rsid w:val="00F20F72"/>
    <w:rsid w:val="00F219F1"/>
    <w:rsid w:val="00F36FA0"/>
    <w:rsid w:val="00F44822"/>
    <w:rsid w:val="00F66A1F"/>
    <w:rsid w:val="00F81AE9"/>
    <w:rsid w:val="00F848FB"/>
    <w:rsid w:val="00F86468"/>
    <w:rsid w:val="00FA4D66"/>
    <w:rsid w:val="00FB06A1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D6EB57"/>
  <w15:chartTrackingRefBased/>
  <w15:docId w15:val="{89B8F1A4-5E30-49A2-B993-DB59127F4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73C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51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42934AA6A9C4AB7B7AFF124B2496D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A926B1-8F66-4D9F-B40C-ECDB95FF5350}"/>
      </w:docPartPr>
      <w:docPartBody>
        <w:p w:rsidR="00ED68E7" w:rsidRDefault="00D67D5F" w:rsidP="00D67D5F">
          <w:pPr>
            <w:pStyle w:val="C42934AA6A9C4AB7B7AFF124B2496D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3FC68B69B794CC0AF2B3027146DD8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6B3237-F092-46CF-A333-CA16CCE3921E}"/>
      </w:docPartPr>
      <w:docPartBody>
        <w:p w:rsidR="00ED68E7" w:rsidRDefault="00D67D5F" w:rsidP="00D67D5F">
          <w:pPr>
            <w:pStyle w:val="63FC68B69B794CC0AF2B3027146DD84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F625D7257C44EA4BB61D91263F50D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5A08B2-1508-4987-8392-D81C1BD8A504}"/>
      </w:docPartPr>
      <w:docPartBody>
        <w:p w:rsidR="00ED68E7" w:rsidRDefault="00D67D5F" w:rsidP="00D67D5F">
          <w:pPr>
            <w:pStyle w:val="FF625D7257C44EA4BB61D91263F50DE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93055E079F94161B6DB65B71A1E0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1A48E-52C9-43AC-A34F-7AA279265978}"/>
      </w:docPartPr>
      <w:docPartBody>
        <w:p w:rsidR="00ED68E7" w:rsidRDefault="00D67D5F" w:rsidP="00D67D5F">
          <w:pPr>
            <w:pStyle w:val="793055E079F94161B6DB65B71A1E06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4716A9BEB9A419FBB40ECA2026384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C0F9A6-F303-4A51-B19B-4D5786BAE6F2}"/>
      </w:docPartPr>
      <w:docPartBody>
        <w:p w:rsidR="00A047A2" w:rsidRDefault="00BE78FE" w:rsidP="00BE78FE">
          <w:pPr>
            <w:pStyle w:val="24716A9BEB9A419FBB40ECA2026384BF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F7ECD0C5C7AB4F38A59C3153F20DE3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96FA0D-69B1-4FF9-A0C2-6B5F0E8F77F2}"/>
      </w:docPartPr>
      <w:docPartBody>
        <w:p w:rsidR="00A047A2" w:rsidRDefault="00BE78FE" w:rsidP="00BE78FE">
          <w:pPr>
            <w:pStyle w:val="F7ECD0C5C7AB4F38A59C3153F20DE3AD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DE0CB5029D04E479C7938454710AF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E09CFD-CC9D-4545-BB8B-640957BD01F1}"/>
      </w:docPartPr>
      <w:docPartBody>
        <w:p w:rsidR="00A047A2" w:rsidRDefault="00BE78FE" w:rsidP="00BE78FE">
          <w:pPr>
            <w:pStyle w:val="6DE0CB5029D04E479C7938454710AF23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3D3835D4D8C64168AA3C2E2F82ACC5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6BE105-347F-4581-B11D-9266F51B0AF3}"/>
      </w:docPartPr>
      <w:docPartBody>
        <w:p w:rsidR="00A047A2" w:rsidRDefault="00BE78FE" w:rsidP="00BE78FE">
          <w:pPr>
            <w:pStyle w:val="3D3835D4D8C64168AA3C2E2F82ACC544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3FCB2888DACA43258BFE8ABE9971BA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1B84EA-A2B8-497B-9CCB-82812517A5DE}"/>
      </w:docPartPr>
      <w:docPartBody>
        <w:p w:rsidR="00A047A2" w:rsidRDefault="00BE78FE" w:rsidP="00BE78FE">
          <w:pPr>
            <w:pStyle w:val="3FCB2888DACA43258BFE8ABE9971BA53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2303183B108A4B60BDE2E3F4DF8036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C9BA7F-31F4-49CA-AB75-1BFB371B4DAB}"/>
      </w:docPartPr>
      <w:docPartBody>
        <w:p w:rsidR="00A047A2" w:rsidRDefault="00BE78FE" w:rsidP="00BE78FE">
          <w:pPr>
            <w:pStyle w:val="2303183B108A4B60BDE2E3F4DF8036F2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5C7F0B639C9E4935B3BDC3259AB14D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74ADD2-38FD-4273-A2E6-D6DE034974B1}"/>
      </w:docPartPr>
      <w:docPartBody>
        <w:p w:rsidR="00A047A2" w:rsidRDefault="00BE78FE" w:rsidP="00BE78FE">
          <w:pPr>
            <w:pStyle w:val="5C7F0B639C9E4935B3BDC3259AB14D75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B29610F6D5044A16A89880C3B1904C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8ECAE4-EE7F-4185-969A-FEB7B0DD3B03}"/>
      </w:docPartPr>
      <w:docPartBody>
        <w:p w:rsidR="00A047A2" w:rsidRDefault="00BE78FE" w:rsidP="00BE78FE">
          <w:pPr>
            <w:pStyle w:val="B29610F6D5044A16A89880C3B1904C8B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23F3ABAFA8A5462EAEBC6D69FAD334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A0E9E3-1188-43EF-858B-01B0F3C70099}"/>
      </w:docPartPr>
      <w:docPartBody>
        <w:p w:rsidR="00A047A2" w:rsidRDefault="00BE78FE" w:rsidP="00BE78FE">
          <w:pPr>
            <w:pStyle w:val="23F3ABAFA8A5462EAEBC6D69FAD33485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7559F0385AC0401A969115793B9EAF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41030F-B167-4DE3-B168-EB02D8BE3565}"/>
      </w:docPartPr>
      <w:docPartBody>
        <w:p w:rsidR="00A047A2" w:rsidRDefault="00BE78FE" w:rsidP="00BE78FE">
          <w:pPr>
            <w:pStyle w:val="7559F0385AC0401A969115793B9EAFCC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1BC5BA-118F-4BBE-9865-F6FC916EF0A6}"/>
      </w:docPartPr>
      <w:docPartBody>
        <w:p w:rsidR="00992670" w:rsidRDefault="008234CA">
          <w:r w:rsidRPr="00324DC9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EB0"/>
    <w:rsid w:val="00280AA1"/>
    <w:rsid w:val="002A00F8"/>
    <w:rsid w:val="00316078"/>
    <w:rsid w:val="00401A56"/>
    <w:rsid w:val="00671135"/>
    <w:rsid w:val="007F0EB0"/>
    <w:rsid w:val="008234CA"/>
    <w:rsid w:val="008506F4"/>
    <w:rsid w:val="0093255B"/>
    <w:rsid w:val="00992670"/>
    <w:rsid w:val="009939D6"/>
    <w:rsid w:val="009C6BB1"/>
    <w:rsid w:val="00A047A2"/>
    <w:rsid w:val="00A3387E"/>
    <w:rsid w:val="00AA4803"/>
    <w:rsid w:val="00B4151E"/>
    <w:rsid w:val="00B438F5"/>
    <w:rsid w:val="00B8234C"/>
    <w:rsid w:val="00BE78FE"/>
    <w:rsid w:val="00D67D5F"/>
    <w:rsid w:val="00D7139E"/>
    <w:rsid w:val="00E7673F"/>
    <w:rsid w:val="00ED68E7"/>
    <w:rsid w:val="00EE2183"/>
    <w:rsid w:val="00F77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234CA"/>
    <w:rPr>
      <w:color w:val="808080"/>
    </w:rPr>
  </w:style>
  <w:style w:type="paragraph" w:customStyle="1" w:styleId="C42934AA6A9C4AB7B7AFF124B2496D4D">
    <w:name w:val="C42934AA6A9C4AB7B7AFF124B2496D4D"/>
    <w:rsid w:val="00D67D5F"/>
  </w:style>
  <w:style w:type="paragraph" w:customStyle="1" w:styleId="63FC68B69B794CC0AF2B3027146DD849">
    <w:name w:val="63FC68B69B794CC0AF2B3027146DD849"/>
    <w:rsid w:val="00D67D5F"/>
  </w:style>
  <w:style w:type="paragraph" w:customStyle="1" w:styleId="FF625D7257C44EA4BB61D91263F50DEA">
    <w:name w:val="FF625D7257C44EA4BB61D91263F50DEA"/>
    <w:rsid w:val="00D67D5F"/>
  </w:style>
  <w:style w:type="paragraph" w:customStyle="1" w:styleId="793055E079F94161B6DB65B71A1E06D9">
    <w:name w:val="793055E079F94161B6DB65B71A1E06D9"/>
    <w:rsid w:val="00D67D5F"/>
  </w:style>
  <w:style w:type="paragraph" w:customStyle="1" w:styleId="24716A9BEB9A419FBB40ECA2026384BF">
    <w:name w:val="24716A9BEB9A419FBB40ECA2026384BF"/>
    <w:rsid w:val="00BE78FE"/>
  </w:style>
  <w:style w:type="paragraph" w:customStyle="1" w:styleId="F7ECD0C5C7AB4F38A59C3153F20DE3AD">
    <w:name w:val="F7ECD0C5C7AB4F38A59C3153F20DE3AD"/>
    <w:rsid w:val="00BE78FE"/>
  </w:style>
  <w:style w:type="paragraph" w:customStyle="1" w:styleId="6DE0CB5029D04E479C7938454710AF23">
    <w:name w:val="6DE0CB5029D04E479C7938454710AF23"/>
    <w:rsid w:val="00BE78FE"/>
  </w:style>
  <w:style w:type="paragraph" w:customStyle="1" w:styleId="3D3835D4D8C64168AA3C2E2F82ACC544">
    <w:name w:val="3D3835D4D8C64168AA3C2E2F82ACC544"/>
    <w:rsid w:val="00BE78FE"/>
  </w:style>
  <w:style w:type="paragraph" w:customStyle="1" w:styleId="3FCB2888DACA43258BFE8ABE9971BA53">
    <w:name w:val="3FCB2888DACA43258BFE8ABE9971BA53"/>
    <w:rsid w:val="00BE78FE"/>
  </w:style>
  <w:style w:type="paragraph" w:customStyle="1" w:styleId="2303183B108A4B60BDE2E3F4DF8036F2">
    <w:name w:val="2303183B108A4B60BDE2E3F4DF8036F2"/>
    <w:rsid w:val="00BE78FE"/>
  </w:style>
  <w:style w:type="paragraph" w:customStyle="1" w:styleId="5C7F0B639C9E4935B3BDC3259AB14D75">
    <w:name w:val="5C7F0B639C9E4935B3BDC3259AB14D75"/>
    <w:rsid w:val="00BE78FE"/>
  </w:style>
  <w:style w:type="paragraph" w:customStyle="1" w:styleId="B29610F6D5044A16A89880C3B1904C8B">
    <w:name w:val="B29610F6D5044A16A89880C3B1904C8B"/>
    <w:rsid w:val="00BE78FE"/>
  </w:style>
  <w:style w:type="paragraph" w:customStyle="1" w:styleId="23F3ABAFA8A5462EAEBC6D69FAD33485">
    <w:name w:val="23F3ABAFA8A5462EAEBC6D69FAD33485"/>
    <w:rsid w:val="00BE78FE"/>
  </w:style>
  <w:style w:type="paragraph" w:customStyle="1" w:styleId="7559F0385AC0401A969115793B9EAFCC">
    <w:name w:val="7559F0385AC0401A969115793B9EAFCC"/>
    <w:rsid w:val="00BE78F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06E347-A1B3-4328-865D-285433954B7C}">
  <ds:schemaRefs>
    <ds:schemaRef ds:uri="urn:microsoft-dynamics-nav/reports/Sales_Quote_NA/10076/"/>
  </ds:schemaRefs>
</ds:datastoreItem>
</file>

<file path=customXml/itemProps2.xml><?xml version="1.0" encoding="utf-8"?>
<ds:datastoreItem xmlns:ds="http://schemas.openxmlformats.org/officeDocument/2006/customXml" ds:itemID="{BC9EC1AA-8ED1-476B-AD57-6FA4E1C99F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9</TotalTime>
  <Pages>1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John Lamb</cp:lastModifiedBy>
  <cp:revision>3</cp:revision>
  <dcterms:created xsi:type="dcterms:W3CDTF">2015-12-30T15:21:00Z</dcterms:created>
  <dcterms:modified xsi:type="dcterms:W3CDTF">2025-10-21T18:57:00Z</dcterms:modified>
</cp:coreProperties>
</file>