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47D7" w:rsidP="00C547D7" w:rsidRDefault="001F1B53" w14:paraId="4ED9E0C7" w14:textId="37078578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-1545972977"/>
          <w:placeholder>
            <w:docPart w:val="24716A9BEB9A419FBB40ECA2026384BF"/>
          </w:placeholder>
          <w15:dataBinding w:prefixMappings="xmlns:ns0='urn:microsoft-dynamics-nav/reports/Sales_Quote_NA/10076/' " w:xpath="/ns0:NavWordReportXmlPart[1]/ns0:Sales_Header[1]/ns0:CopyLoop[1]/ns0:PageLoop[1]/ns0:BilltoCustomerNo_Lbl[1]" w:storeItemID="{6506E347-A1B3-4328-865D-285433954B7C}"/>
        </w:sdtPr>
        <w:sdtEndPr/>
        <w:sdtContent>
          <w:proofErr w:type="spellStart"/>
          <w:r w:rsidR="00425E55">
            <w:rPr>
              <w:color w:val="808080" w:themeColor="background1" w:themeShade="80"/>
            </w:rPr>
            <w:t>BilltoCustomerNo_Lbl</w:t>
          </w:r>
          <w:proofErr w:type="spellEnd"/>
        </w:sdtContent>
      </w:sdt>
      <w:r w:rsidR="00C547D7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539640746"/>
          <w:placeholder>
            <w:docPart w:val="24716A9BEB9A419FBB40ECA2026384BF"/>
          </w:placeholder>
          <w15:dataBinding w:prefixMappings="xmlns:ns0='urn:microsoft-dynamics-nav/reports/Sales_Quote_NA/10076/' " w:xpath="/ns0:NavWordReportXmlPart[1]/ns0:Sales_Header[1]/ns0:CopyLoop[1]/ns0:PageLoop[1]/ns0:BilltoCustumerNo[1]" w:storeItemID="{6506E347-A1B3-4328-865D-285433954B7C}"/>
        </w:sdtPr>
        <w:sdtEndPr/>
        <w:sdtContent>
          <w:proofErr w:type="spellStart"/>
          <w:r w:rsidR="00425E55">
            <w:rPr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Sales_Invoice_Header/CopyLoop/PageLoop/DocumentTitle_Lbl"/>
        <w:tag w:val="#Nav: Sales_Invoice_NA/10074"/>
        <w:id w:val="390932277"/>
        <w:placeholder>
          <w:docPart w:val="F7ECD0C5C7AB4F38A59C3153F20DE3AD"/>
        </w:placeholder>
        <w:dataBinding w:prefixMappings="xmlns:ns0='urn:microsoft-dynamics-nav/reports/Sales_Invoice_NA/10074/'" w:xpath="/ns0:NavWordReportXmlPart[1]/ns0:Sales_Invoice_Header[1]/ns0:CopyLoop[1]/ns0:PageLoop[1]/ns0:DocumentTitle_Lbl[1]" w:storeItemID="{CF2AED2B-C946-4AED-A9D7-6D42A3F9A4FC}"/>
        <w:text/>
      </w:sdtPr>
      <w:sdtEndPr/>
      <w:sdtContent>
        <w:p w:rsidR="00C547D7" w:rsidP="00C547D7" w:rsidRDefault="00C547D7" w14:paraId="17911AF8" w14:textId="77777777">
          <w:pPr>
            <w:pStyle w:val="Title"/>
            <w:spacing w:before="120"/>
          </w:pPr>
          <w:proofErr w:type="spellStart"/>
          <w:r>
            <w:t>DocumentTitle_Lbl</w:t>
          </w:r>
          <w:proofErr w:type="spellEnd"/>
        </w:p>
      </w:sdtContent>
    </w:sdt>
    <w:p w:rsidR="00C547D7" w:rsidP="00C547D7" w:rsidRDefault="001F1B53" w14:paraId="34C46C6B" w14:textId="77777777">
      <w:sdt>
        <w:sdtPr>
          <w:alias w:val="#Nav: /Sales_Invoice_Header/LetterText/GreetingText"/>
          <w:tag w:val="#Nav: Sales_Invoice_NA/10074"/>
          <w:id w:val="933089488"/>
          <w:placeholder>
            <w:docPart w:val="F7ECD0C5C7AB4F38A59C3153F20DE3AD"/>
          </w:placeholder>
          <w:dataBinding w:prefixMappings="xmlns:ns0='urn:microsoft-dynamics-nav/reports/Sales_Invoice_NA/10074/'" w:xpath="/ns0:NavWordReportXmlPart[1]/ns0:Sales_Invoice_Header[1]/ns0:LetterText[1]/ns0:GreetingText[1]" w:storeItemID="{CF2AED2B-C946-4AED-A9D7-6D42A3F9A4FC}"/>
          <w:text/>
        </w:sdtPr>
        <w:sdtEndPr/>
        <w:sdtContent>
          <w:r w:rsidR="00C547D7">
            <w:rPr>
              <w:lang w:val="da-DK"/>
            </w:rPr>
            <w:t>GreetingText</w:t>
          </w:r>
        </w:sdtContent>
      </w:sdt>
      <w:r w:rsidR="00C547D7">
        <w:t xml:space="preserve"> </w:t>
      </w:r>
      <w:sdt>
        <w:sdtPr>
          <w:alias w:val="#Nav: /Header/CustomerAddress1"/>
          <w:tag w:val="#Nav: Sales_Invoice_NA/10074"/>
          <w:id w:val="-982696302"/>
          <w:placeholder>
            <w:docPart w:val="24716A9BEB9A419FBB40ECA2026384BF"/>
          </w:placeholder>
          <w:dataBinding w:prefixMappings="xmlns:ns0='urn:microsoft-dynamics-nav/reports/Sales_Invoice_NA/10074/'" w:xpath="/ns0:NavWordReportXmlPart[1]/ns0:Header[1]/ns0:CustomerAddress1[1]" w:storeItemID="{9E53A213-047C-411E-B373-C7A88E802727}"/>
          <w:text/>
        </w:sdtPr>
        <w:sdtEndPr/>
        <w:sdtContent>
          <w:r w:rsidR="00C547D7">
            <w:t>CustomerAddress1</w:t>
          </w:r>
        </w:sdtContent>
      </w:sdt>
      <w:r w:rsidR="00C547D7">
        <w:t>,</w:t>
      </w:r>
    </w:p>
    <w:sdt>
      <w:sdtPr>
        <w:alias w:val="#Nav: /Sales_Invoice_Header/LetterText/BodyText"/>
        <w:tag w:val="#Nav: Sales_Invoice_NA/10074"/>
        <w:id w:val="2047025775"/>
        <w:placeholder>
          <w:docPart w:val="F7ECD0C5C7AB4F38A59C3153F20DE3AD"/>
        </w:placeholder>
        <w:dataBinding w:prefixMappings="xmlns:ns0='urn:microsoft-dynamics-nav/reports/Sales_Invoice_NA/10074/'" w:xpath="/ns0:NavWordReportXmlPart[1]/ns0:Sales_Invoice_Header[1]/ns0:LetterText[1]/ns0:BodyText[1]" w:storeItemID="{CF2AED2B-C946-4AED-A9D7-6D42A3F9A4FC}"/>
        <w:text/>
      </w:sdtPr>
      <w:sdtEndPr/>
      <w:sdtContent>
        <w:p w:rsidR="00C547D7" w:rsidP="00C547D7" w:rsidRDefault="00C547D7" w14:paraId="6E8013EB" w14:textId="77777777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="00C547D7" w:rsidTr="00C547D7" w14:paraId="471C49EE" w14:textId="77777777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Sales_Invoice_Header/CopyLoop/PageLoop/DocumentNo_Lbl"/>
              <w:tag w:val="#Nav: Sales_Invoice_NA/10074"/>
              <w:id w:val="1558059276"/>
              <w:placeholder>
                <w:docPart w:val="F7ECD0C5C7AB4F38A59C3153F20DE3AD"/>
              </w:placeholder>
              <w:dataBinding w:prefixMappings="xmlns:ns0='urn:microsoft-dynamics-nav/reports/Sales_Invoice_NA/10074/'" w:xpath="/ns0:NavWordReportXmlPart[1]/ns0:Sales_Invoice_Header[1]/ns0:CopyLoop[1]/ns0:PageLoop[1]/ns0:DocumentNo_Lbl[1]" w:storeItemID="{CF2AED2B-C946-4AED-A9D7-6D42A3F9A4FC}"/>
              <w:text/>
            </w:sdtPr>
            <w:sdtEndPr/>
            <w:sdtContent>
              <w:p w:rsidR="00C547D7" w:rsidRDefault="00C547D7" w14:paraId="4289106A" w14:textId="7777777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Sales_Invoice_Header/CopyLoop/PageLoop/DueDate_Lbl"/>
              <w:tag w:val="#Nav: Sales_Invoice_NA/10074"/>
              <w:id w:val="1075398569"/>
              <w:placeholder>
                <w:docPart w:val="F7ECD0C5C7AB4F38A59C3153F20DE3AD"/>
              </w:placeholder>
              <w:dataBinding w:prefixMappings="xmlns:ns0='urn:microsoft-dynamics-nav/reports/Sales_Invoice_NA/10074/'" w:xpath="/ns0:NavWordReportXmlPart[1]/ns0:Sales_Invoice_Header[1]/ns0:CopyLoop[1]/ns0:PageLoop[1]/ns0:DueDate_Lbl[1]" w:storeItemID="{CF2AED2B-C946-4AED-A9D7-6D42A3F9A4FC}"/>
              <w:text/>
            </w:sdtPr>
            <w:sdtEndPr/>
            <w:sdtContent>
              <w:p w:rsidR="00C547D7" w:rsidRDefault="00C547D7" w14:paraId="1F4777AB" w14:textId="7777777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id w:val="1883062583"/>
              <w:placeholder>
                <w:docPart w:val="DefaultPlaceholder_1081868574"/>
              </w:placeholder>
              <w15:dataBinding w:prefixMappings="xmlns:ns0='urn:microsoft-dynamics-nav/reports/Sales_Quote_NA/10076/' " w:xpath="/ns0:NavWordReportXmlPart[1]/ns0:Sales_Header[1]/ns0:CopyLoop[1]/ns0:PageLoop[1]/ns0:SalesLine[1]/ns0:TotalCaption[1]" w:storeItemID="{6506E347-A1B3-4328-865D-285433954B7C}"/>
            </w:sdtPr>
            <w:sdtEndPr/>
            <w:sdtContent>
              <w:p w:rsidR="00C547D7" w:rsidRDefault="00425E55" w14:paraId="13C6A7B3" w14:textId="507FBA46">
                <w:pPr>
                  <w:pStyle w:val="Heading1"/>
                  <w:jc w:val="right"/>
                  <w:outlineLvl w:val="0"/>
                </w:pPr>
                <w:proofErr w:type="spellStart"/>
                <w:r>
                  <w:t>TotalCaption</w:t>
                </w:r>
                <w:proofErr w:type="spellEnd"/>
              </w:p>
            </w:sdtContent>
          </w:sdt>
        </w:tc>
      </w:tr>
      <w:tr w:rsidR="00C547D7" w:rsidTr="00C547D7" w14:paraId="7FB5E24E" w14:textId="77777777">
        <w:sdt>
          <w:sdtPr>
            <w:alias w:val="#Nav: /Sales_Invoice_Header/CopyLoop/PageLoop/DocumentNo"/>
            <w:tag w:val="#Nav: Sales_Invoice_NA/10074"/>
            <w:id w:val="-944071343"/>
            <w:placeholder>
              <w:docPart w:val="F7ECD0C5C7AB4F38A59C3153F20DE3AD"/>
            </w:placeholder>
            <w:dataBinding w:prefixMappings="xmlns:ns0='urn:microsoft-dynamics-nav/reports/Sales_Invoice_NA/10074/'" w:xpath="/ns0:NavWordReportXmlPart[1]/ns0:Sales_Invoice_Header[1]/ns0:CopyLoop[1]/ns0:PageLoop[1]/ns0:DocumentNo[1]" w:storeItemID="{CF2AED2B-C946-4AED-A9D7-6D42A3F9A4FC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 w14:paraId="234D0961" w14:textId="77777777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Sales_Invoice_Header/CopyLoop/PageLoop/DueDate"/>
            <w:tag w:val="#Nav: Sales_Invoice_NA/10074"/>
            <w:id w:val="1046567246"/>
            <w:placeholder>
              <w:docPart w:val="F7ECD0C5C7AB4F38A59C3153F20DE3AD"/>
            </w:placeholder>
            <w:dataBinding w:prefixMappings="xmlns:ns0='urn:microsoft-dynamics-nav/reports/Sales_Invoice_NA/10074/'" w:xpath="/ns0:NavWordReportXmlPart[1]/ns0:Sales_Invoice_Header[1]/ns0:CopyLoop[1]/ns0:PageLoop[1]/ns0:DueDate[1]" w:storeItemID="{CF2AED2B-C946-4AED-A9D7-6D42A3F9A4FC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 w14:paraId="5D6D8084" w14:textId="77777777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C547D7" w:rsidP="00A87290" w:rsidRDefault="001F1B53" w14:paraId="4CE81D39" w14:textId="13C028C5">
            <w:pPr>
              <w:jc w:val="right"/>
            </w:pPr>
            <w:sdt>
              <w:sdtPr>
                <w:id w:val="2024125330"/>
                <w:placeholder>
                  <w:docPart w:val="6DE0CB5029D04E479C7938454710AF23"/>
                </w:placeholder>
                <w15:dataBinding w:prefixMappings="xmlns:ns0='urn:microsoft-dynamics-nav/reports/Sales_Quote_NA/10076/' " w:xpath="/ns0:NavWordReportXmlPart[1]/ns0:Sales_Header[1]/ns0:CopyLoop[1]/ns0:PageLoop[1]/ns0:TotalAmountInclVAT[1]" w:storeItemID="{6506E347-A1B3-4328-865D-285433954B7C}"/>
              </w:sdtPr>
              <w:sdtEndPr/>
              <w:sdtContent>
                <w:proofErr w:type="spellStart"/>
                <w:r w:rsidR="00425E55">
                  <w:t>TotalAmountInclVAT</w:t>
                </w:r>
                <w:proofErr w:type="spellEnd"/>
              </w:sdtContent>
            </w:sdt>
            <w:r w:rsidR="00C547D7">
              <w:t xml:space="preserve"> </w:t>
            </w:r>
          </w:p>
        </w:tc>
      </w:tr>
    </w:tbl>
    <w:p w:rsidR="00C547D7" w:rsidP="00C547D7" w:rsidRDefault="00C547D7" w14:paraId="7FB7B8ED" w14:textId="77777777">
      <w:pPr>
        <w:pStyle w:val="Subtitle"/>
      </w:pPr>
    </w:p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0"/>
      </w:tblGrid>
      <w:tr w:rsidR="00C4335A" w:rsidTr="0040524C" w14:paraId="61FD40FE" w14:textId="77777777">
        <w:tc>
          <w:tcPr>
            <w:tcW w:w="10260" w:type="dxa"/>
          </w:tcPr>
          <w:p w:rsidR="00C4335A" w:rsidRDefault="00C4335A" w14:paraId="463E6032" w14:textId="352AED0E"/>
        </w:tc>
      </w:tr>
    </w:tbl>
    <w:p w:rsidR="00C547D7" w:rsidP="00C547D7" w:rsidRDefault="00C547D7" w14:paraId="4BB34084" w14:textId="77777777"/>
    <w:p w:rsidR="00C547D7" w:rsidP="00C547D7" w:rsidRDefault="001F1B53" w14:paraId="36BEE58A" w14:textId="77777777">
      <w:pPr>
        <w:pStyle w:val="Subtitle"/>
      </w:pPr>
      <w:sdt>
        <w:sdtPr>
          <w:alias w:val="#Nav: /Sales_Invoice_Header/LetterText/ClosingText"/>
          <w:tag w:val="#Nav: Sales_Invoice_NA/10074"/>
          <w:id w:val="559907206"/>
          <w:placeholder>
            <w:docPart w:val="F7ECD0C5C7AB4F38A59C3153F20DE3AD"/>
          </w:placeholder>
          <w:dataBinding w:prefixMappings="xmlns:ns0='urn:microsoft-dynamics-nav/reports/Sales_Invoice_NA/10074/'" w:xpath="/ns0:NavWordReportXmlPart[1]/ns0:Sales_Invoice_Header[1]/ns0:LetterText[1]/ns0:ClosingText[1]" w:storeItemID="{CF2AED2B-C946-4AED-A9D7-6D42A3F9A4FC}"/>
          <w:text/>
        </w:sdtPr>
        <w:sdtEndPr/>
        <w:sdtContent>
          <w:r w:rsidR="00C547D7">
            <w:rPr>
              <w:lang w:val="da-DK"/>
            </w:rPr>
            <w:t>ClosingText</w:t>
          </w:r>
        </w:sdtContent>
      </w:sdt>
      <w:r w:rsidR="00C547D7">
        <w:t xml:space="preserve">, </w:t>
      </w:r>
    </w:p>
    <w:p w:rsidR="00C547D7" w:rsidP="00C547D7" w:rsidRDefault="00E635B9" w14:paraId="5478B3F3" w14:textId="2DFC7322">
      <w:r>
        <w:t>NAC Accounting</w:t>
      </w:r>
      <w:r w:rsidR="001F2F63">
        <w:br/>
      </w:r>
      <w:sdt>
        <w:sdtPr>
          <w:id w:val="-485783788"/>
          <w:placeholder>
            <w:docPart w:val="DefaultPlaceholder_-1854013440"/>
          </w:placeholder>
          <w15:dataBinding w:prefixMappings="xmlns:ns0='urn:microsoft-dynamics-nav/reports/Sales_Invoice_NA/10074/' " w:xpath="/ns0:NavWordReportXmlPart[1]/ns0:Sales_Invoice_Header[1]/ns0:CopyLoop[1]/ns0:PageLoop[1]/ns0:CompanyAddress1[1]" w:storeItemID="{CF2AED2B-C946-4AED-A9D7-6D42A3F9A4FC}" w16sdtdh:storeItemChecksum="EIoHDg=="/>
        </w:sdtPr>
        <w:sdtContent>
          <w:r w:rsidR="001F2F63">
            <w:t>CompanyAddress1</w:t>
          </w:r>
        </w:sdtContent>
      </w:sdt>
      <w:r w:rsidR="001F2F63">
        <w:br/>
      </w:r>
      <w:sdt>
        <w:sdtPr>
          <w:id w:val="1961379254"/>
          <w:placeholder>
            <w:docPart w:val="DefaultPlaceholder_-1854013440"/>
          </w:placeholder>
          <w15:dataBinding w:prefixMappings="xmlns:ns0='urn:microsoft-dynamics-nav/reports/Sales_Invoice_NA/10074/' " w:xpath="/ns0:NavWordReportXmlPart[1]/ns0:Sales_Invoice_Header[1]/ns0:CopyLoop[1]/ns0:PageLoop[1]/ns0:CompanyAddress2[1]" w:storeItemID="{CF2AED2B-C946-4AED-A9D7-6D42A3F9A4FC}" w16sdtdh:storeItemChecksum="EIoHDg=="/>
        </w:sdtPr>
        <w:sdtContent>
          <w:r w:rsidR="001F2F63">
            <w:t>CompanyAddress2</w:t>
          </w:r>
        </w:sdtContent>
      </w:sdt>
      <w:r w:rsidR="001F2F63">
        <w:br/>
      </w:r>
      <w:sdt>
        <w:sdtPr>
          <w:id w:val="-791973569"/>
          <w:placeholder>
            <w:docPart w:val="DefaultPlaceholder_-1854013440"/>
          </w:placeholder>
          <w15:dataBinding w:prefixMappings="xmlns:ns0='urn:microsoft-dynamics-nav/reports/Sales_Invoice_NA/10074/' " w:xpath="/ns0:NavWordReportXmlPart[1]/ns0:Sales_Invoice_Header[1]/ns0:CopyLoop[1]/ns0:PageLoop[1]/ns0:CompanyAddress3[1]" w:storeItemID="{CF2AED2B-C946-4AED-A9D7-6D42A3F9A4FC}" w16sdtdh:storeItemChecksum="EIoHDg=="/>
        </w:sdtPr>
        <w:sdtContent>
          <w:r w:rsidR="001F2F63">
            <w:t>CompanyAddress3</w:t>
          </w:r>
        </w:sdtContent>
      </w:sdt>
      <w:r w:rsidR="001F2F63">
        <w:br/>
      </w:r>
      <w:sdt>
        <w:sdtPr>
          <w:id w:val="2109772279"/>
          <w:placeholder>
            <w:docPart w:val="DefaultPlaceholder_-1854013440"/>
          </w:placeholder>
          <w15:dataBinding w:prefixMappings="xmlns:ns0='urn:microsoft-dynamics-nav/reports/Sales_Invoice_NA/10074/' " w:xpath="/ns0:NavWordReportXmlPart[1]/ns0:Sales_Invoice_Header[1]/ns0:CopyLoop[1]/ns0:PageLoop[1]/ns0:CompanyAddress4[1]" w:storeItemID="{CF2AED2B-C946-4AED-A9D7-6D42A3F9A4FC}" w16sdtdh:storeItemChecksum="EIoHDg=="/>
        </w:sdtPr>
        <w:sdtContent>
          <w:r w:rsidR="001F2F63">
            <w:t>CompanyAddress4</w:t>
          </w:r>
        </w:sdtContent>
      </w:sdt>
      <w:r w:rsidR="001F2F63">
        <w:br/>
      </w:r>
      <w:sdt>
        <w:sdtPr>
          <w:id w:val="-384720510"/>
          <w:placeholder>
            <w:docPart w:val="DefaultPlaceholder_-1854013440"/>
          </w:placeholder>
          <w15:dataBinding w:prefixMappings="xmlns:ns0='urn:microsoft-dynamics-nav/reports/Sales_Invoice_NA/10074/' " w:xpath="/ns0:NavWordReportXmlPart[1]/ns0:Sales_Invoice_Header[1]/ns0:CopyLoop[1]/ns0:PageLoop[1]/ns0:CompanyAddress5[1]" w:storeItemID="{CF2AED2B-C946-4AED-A9D7-6D42A3F9A4FC}" w16sdtdh:storeItemChecksum="EIoHDg=="/>
        </w:sdtPr>
        <w:sdtContent>
          <w:r w:rsidR="001F2F63">
            <w:t>CompanyAddress5</w:t>
          </w:r>
        </w:sdtContent>
      </w:sdt>
      <w:r w:rsidR="001F2F63">
        <w:br/>
      </w:r>
      <w:sdt>
        <w:sdtPr>
          <w:id w:val="1523824565"/>
          <w:placeholder>
            <w:docPart w:val="DefaultPlaceholder_-1854013440"/>
          </w:placeholder>
          <w15:dataBinding w:prefixMappings="xmlns:ns0='urn:microsoft-dynamics-nav/reports/Sales_Invoice_NA/10074/' " w:xpath="/ns0:NavWordReportXmlPart[1]/ns0:Sales_Invoice_Header[1]/ns0:CopyLoop[1]/ns0:PageLoop[1]/ns0:CompanyAddress6[1]" w:storeItemID="{CF2AED2B-C946-4AED-A9D7-6D42A3F9A4FC}" w16sdtdh:storeItemChecksum="EIoHDg=="/>
        </w:sdtPr>
        <w:sdtContent>
          <w:r w:rsidR="001F2F63">
            <w:t>CompanyAddress6</w:t>
          </w:r>
        </w:sdtContent>
      </w:sdt>
    </w:p>
    <w:p w:rsidR="00C547D7" w:rsidP="00C547D7" w:rsidRDefault="00C547D7" w14:paraId="4151EEFC" w14:textId="00E35C27">
      <w:pPr>
        <w:pStyle w:val="NoSpacing"/>
      </w:pPr>
    </w:p>
    <w:p w:rsidRPr="00C547D7" w:rsidR="005C273C" w:rsidP="00C547D7" w:rsidRDefault="005C273C" w14:paraId="7F4A0C90" w14:textId="77777777"/>
    <w:sectPr w:rsidRPr="00C547D7" w:rsidR="005C273C" w:rsidSect="004773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F1B53" w:rsidP="00E40C63" w:rsidRDefault="001F1B53" w14:paraId="1D1D70BD" w14:textId="77777777">
      <w:pPr>
        <w:spacing w:after="0"/>
      </w:pPr>
      <w:r>
        <w:separator/>
      </w:r>
    </w:p>
  </w:endnote>
  <w:endnote w:type="continuationSeparator" w:id="0">
    <w:p w:rsidR="001F1B53" w:rsidP="00E40C63" w:rsidRDefault="001F1B53" w14:paraId="38C3E1B7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547D7" w:rsidRDefault="00C547D7" w14:paraId="48FAEEF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D241D5" w:rsidTr="00D241D5" w14:paraId="1D140171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ales_Invoice_NA/10074"/>
            <w:id w:val="-1265379974"/>
            <w:placeholder>
              <w:docPart w:val="793055E079F94161B6DB65B71A1E06D9"/>
            </w:placeholder>
            <w:dataBinding w:prefixMappings="xmlns:ns0='urn:microsoft-dynamics-nav/reports/Sales_Invoice_NA/10074/'" w:xpath="/ns0:NavWordReportXmlPart[1]/ns0:Header[1]/ns0:CompanyLegalStatement[1]" w:storeItemID="{9E53A213-047C-411E-B373-C7A88E802727}"/>
            <w:text/>
          </w:sdtPr>
          <w:sdtEndPr/>
          <w:sdtContent>
            <w:p w:rsidR="00D241D5" w:rsidP="00D241D5" w:rsidRDefault="00D241D5" w14:paraId="7DBB7F6A" w14:textId="77777777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23881050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547D7" w:rsidR="005C273C" w:rsidP="00C547D7" w:rsidRDefault="005C273C" w14:paraId="0347AF9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F1B53" w:rsidP="00E40C63" w:rsidRDefault="001F1B53" w14:paraId="676EB219" w14:textId="77777777">
      <w:pPr>
        <w:spacing w:after="0"/>
      </w:pPr>
      <w:r>
        <w:separator/>
      </w:r>
    </w:p>
  </w:footnote>
  <w:footnote w:type="continuationSeparator" w:id="0">
    <w:p w:rsidR="001F1B53" w:rsidP="00E40C63" w:rsidRDefault="001F1B53" w14:paraId="263D50D6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547D7" w:rsidRDefault="00C547D7" w14:paraId="535079A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7D9C40A8" w14:textId="77777777">
      <w:tc>
        <w:tcPr>
          <w:tcW w:w="5098" w:type="dxa"/>
        </w:tcPr>
        <w:p w:rsidRPr="00D241D5" w:rsidR="00D241D5" w:rsidP="00D241D5" w:rsidRDefault="001F1B53" w14:paraId="5BB96950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Sales_Invoice_Header/CopyLoop/PageLoop/DocumentTitle_Lbl"/>
              <w:tag w:val="#Nav: Sales_Invoice_NA/10074"/>
              <w:id w:val="1061445566"/>
              <w:placeholder>
                <w:docPart w:val="C42934AA6A9C4AB7B7AFF124B2496D4D"/>
              </w:placeholder>
              <w:dataBinding w:prefixMappings="xmlns:ns0='urn:microsoft-dynamics-nav/reports/Sales_Invoice_NA/10074/'" w:xpath="/ns0:NavWordReportXmlPart[1]/ns0:Sales_Invoice_Header[1]/ns0:CopyLoop[1]/ns0:PageLoop[1]/ns0:DocumentTitle_Lbl[1]" w:storeItemID="{CF2AED2B-C946-4AED-A9D7-6D42A3F9A4FC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Sales_Invoice_Header/CopyLoop/PageLoop/DocumentNo"/>
              <w:tag w:val="#Nav: Sales_Invoice_NA/10074"/>
              <w:id w:val="1543556682"/>
              <w:placeholder>
                <w:docPart w:val="C42934AA6A9C4AB7B7AFF124B2496D4D"/>
              </w:placeholder>
              <w:dataBinding w:prefixMappings="xmlns:ns0='urn:microsoft-dynamics-nav/reports/Sales_Invoice_NA/10074/'" w:xpath="/ns0:NavWordReportXmlPart[1]/ns0:Sales_Invoice_Header[1]/ns0:CopyLoop[1]/ns0:PageLoop[1]/ns0:DocumentNo[1]" w:storeItemID="{CF2AED2B-C946-4AED-A9D7-6D42A3F9A4FC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1F1B53" w14:paraId="730A0E42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ales_Invoice_NA/10074"/>
              <w:id w:val="1113322487"/>
              <w:placeholder>
                <w:docPart w:val="63FC68B69B794CC0AF2B3027146DD849"/>
              </w:placeholder>
              <w:dataBinding w:prefixMappings="xmlns:ns0='urn:microsoft-dynamics-nav/reports/Sales_Invoice_NA/10074/'" w:xpath="/ns0:NavWordReportXmlPart[1]/ns0:Header[1]/ns0:DocumentDate[1]" w:storeItemID="{9E53A213-047C-411E-B373-C7A88E802727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1F1B53" w14:paraId="63D1DEE7" w14:textId="77777777">
          <w:pPr>
            <w:pStyle w:val="Subtitle"/>
            <w:rPr>
              <w:b/>
            </w:rPr>
          </w:pPr>
          <w:sdt>
            <w:sdtPr>
              <w:alias w:val="#Nav: /Header/Page_Lbl"/>
              <w:tag w:val="#Nav: Sales_Invoice_NA/10074"/>
              <w:id w:val="-1469811355"/>
              <w:placeholder>
                <w:docPart w:val="FF625D7257C44EA4BB61D91263F50DEA"/>
              </w:placeholder>
              <w:dataBinding w:prefixMappings="xmlns:ns0='urn:microsoft-dynamics-nav/reports/Sales_Invoice_NA/10074/'" w:xpath="/ns0:NavWordReportXmlPart[1]/ns0:Header[1]/ns0:Page_Lbl[1]" w:storeItemID="{9E53A213-047C-411E-B373-C7A88E802727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 w14:paraId="05613789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6E696E94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547D7" w:rsidR="005C273C" w:rsidP="00C547D7" w:rsidRDefault="005C273C" w14:paraId="6998806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C657C"/>
    <w:rsid w:val="000D5A6D"/>
    <w:rsid w:val="000E071F"/>
    <w:rsid w:val="00103846"/>
    <w:rsid w:val="0011793B"/>
    <w:rsid w:val="00126D5A"/>
    <w:rsid w:val="00134A71"/>
    <w:rsid w:val="00151C73"/>
    <w:rsid w:val="001621D9"/>
    <w:rsid w:val="00193311"/>
    <w:rsid w:val="001B793C"/>
    <w:rsid w:val="001D1CE2"/>
    <w:rsid w:val="001D6807"/>
    <w:rsid w:val="001F1B53"/>
    <w:rsid w:val="001F2F63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16078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0524C"/>
    <w:rsid w:val="00425E55"/>
    <w:rsid w:val="0043195D"/>
    <w:rsid w:val="0044309E"/>
    <w:rsid w:val="004773F0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7F159D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A613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04ED3"/>
    <w:rsid w:val="00A30C38"/>
    <w:rsid w:val="00A3387E"/>
    <w:rsid w:val="00A42BE5"/>
    <w:rsid w:val="00A76F36"/>
    <w:rsid w:val="00A830A5"/>
    <w:rsid w:val="00A87290"/>
    <w:rsid w:val="00A9010E"/>
    <w:rsid w:val="00A940EF"/>
    <w:rsid w:val="00A9726D"/>
    <w:rsid w:val="00AF1EDD"/>
    <w:rsid w:val="00AF4452"/>
    <w:rsid w:val="00B01DA6"/>
    <w:rsid w:val="00B12FDA"/>
    <w:rsid w:val="00B22FDE"/>
    <w:rsid w:val="00B32D4B"/>
    <w:rsid w:val="00B402B9"/>
    <w:rsid w:val="00B4151E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335A"/>
    <w:rsid w:val="00C47206"/>
    <w:rsid w:val="00C50A59"/>
    <w:rsid w:val="00C547D7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97BF6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1175"/>
    <w:rsid w:val="00E54F17"/>
    <w:rsid w:val="00E5790C"/>
    <w:rsid w:val="00E635B9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0433A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6EB57"/>
  <w15:chartTrackingRefBased/>
  <w15:docId w15:val="{89B8F1A4-5E30-49A2-B993-DB59127F4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716A9BEB9A419FBB40ECA20263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0F9A6-F303-4A51-B19B-4D5786BAE6F2}"/>
      </w:docPartPr>
      <w:docPartBody>
        <w:p w:rsidR="00A047A2" w:rsidRDefault="00BE78FE" w:rsidP="00BE78FE">
          <w:pPr>
            <w:pStyle w:val="24716A9BEB9A419FBB40ECA2026384B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7ECD0C5C7AB4F38A59C3153F20DE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6FA0D-69B1-4FF9-A0C2-6B5F0E8F77F2}"/>
      </w:docPartPr>
      <w:docPartBody>
        <w:p w:rsidR="00A047A2" w:rsidRDefault="00BE78FE" w:rsidP="00BE78FE">
          <w:pPr>
            <w:pStyle w:val="F7ECD0C5C7AB4F38A59C3153F20DE3A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E0CB5029D04E479C7938454710A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9CFD-CC9D-4545-BB8B-640957BD01F1}"/>
      </w:docPartPr>
      <w:docPartBody>
        <w:p w:rsidR="00A047A2" w:rsidRDefault="00BE78FE" w:rsidP="00BE78FE">
          <w:pPr>
            <w:pStyle w:val="6DE0CB5029D04E479C7938454710AF2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BC5BA-118F-4BBE-9865-F6FC916EF0A6}"/>
      </w:docPartPr>
      <w:docPartBody>
        <w:p w:rsidR="00992670" w:rsidRDefault="008234CA">
          <w:r w:rsidRPr="00324DC9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43737-53EB-40E0-A1DC-2A4F76FE5DDE}"/>
      </w:docPartPr>
      <w:docPartBody>
        <w:p w:rsidR="00000000" w:rsidRDefault="00B711F7">
          <w:r w:rsidRPr="00B71C0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280AA1"/>
    <w:rsid w:val="002A00F8"/>
    <w:rsid w:val="00316078"/>
    <w:rsid w:val="00401A56"/>
    <w:rsid w:val="00671135"/>
    <w:rsid w:val="007F0EB0"/>
    <w:rsid w:val="008234CA"/>
    <w:rsid w:val="008506F4"/>
    <w:rsid w:val="0093255B"/>
    <w:rsid w:val="00992670"/>
    <w:rsid w:val="009939D6"/>
    <w:rsid w:val="009C6BB1"/>
    <w:rsid w:val="00A047A2"/>
    <w:rsid w:val="00A3387E"/>
    <w:rsid w:val="00AA4803"/>
    <w:rsid w:val="00B4151E"/>
    <w:rsid w:val="00B438F5"/>
    <w:rsid w:val="00B67DEC"/>
    <w:rsid w:val="00B711F7"/>
    <w:rsid w:val="00B8234C"/>
    <w:rsid w:val="00BE78FE"/>
    <w:rsid w:val="00D67D5F"/>
    <w:rsid w:val="00D7139E"/>
    <w:rsid w:val="00E7673F"/>
    <w:rsid w:val="00ED68E7"/>
    <w:rsid w:val="00EE2183"/>
    <w:rsid w:val="00F7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11F7"/>
    <w:rPr>
      <w:color w:val="808080"/>
    </w:rPr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24716A9BEB9A419FBB40ECA2026384BF">
    <w:name w:val="24716A9BEB9A419FBB40ECA2026384BF"/>
    <w:rsid w:val="00BE78FE"/>
  </w:style>
  <w:style w:type="paragraph" w:customStyle="1" w:styleId="F7ECD0C5C7AB4F38A59C3153F20DE3AD">
    <w:name w:val="F7ECD0C5C7AB4F38A59C3153F20DE3AD"/>
    <w:rsid w:val="00BE78FE"/>
  </w:style>
  <w:style w:type="paragraph" w:customStyle="1" w:styleId="6DE0CB5029D04E479C7938454710AF23">
    <w:name w:val="6DE0CB5029D04E479C7938454710AF23"/>
    <w:rsid w:val="00BE78FE"/>
  </w:style>
  <w:style w:type="paragraph" w:customStyle="1" w:styleId="3D3835D4D8C64168AA3C2E2F82ACC544">
    <w:name w:val="3D3835D4D8C64168AA3C2E2F82ACC544"/>
    <w:rsid w:val="00BE78FE"/>
  </w:style>
  <w:style w:type="paragraph" w:customStyle="1" w:styleId="3FCB2888DACA43258BFE8ABE9971BA53">
    <w:name w:val="3FCB2888DACA43258BFE8ABE9971BA53"/>
    <w:rsid w:val="00BE78FE"/>
  </w:style>
  <w:style w:type="paragraph" w:customStyle="1" w:styleId="2303183B108A4B60BDE2E3F4DF8036F2">
    <w:name w:val="2303183B108A4B60BDE2E3F4DF8036F2"/>
    <w:rsid w:val="00BE78FE"/>
  </w:style>
  <w:style w:type="paragraph" w:customStyle="1" w:styleId="5C7F0B639C9E4935B3BDC3259AB14D75">
    <w:name w:val="5C7F0B639C9E4935B3BDC3259AB14D75"/>
    <w:rsid w:val="00BE78FE"/>
  </w:style>
  <w:style w:type="paragraph" w:customStyle="1" w:styleId="B29610F6D5044A16A89880C3B1904C8B">
    <w:name w:val="B29610F6D5044A16A89880C3B1904C8B"/>
    <w:rsid w:val="00BE78FE"/>
  </w:style>
  <w:style w:type="paragraph" w:customStyle="1" w:styleId="23F3ABAFA8A5462EAEBC6D69FAD33485">
    <w:name w:val="23F3ABAFA8A5462EAEBC6D69FAD33485"/>
    <w:rsid w:val="00BE78FE"/>
  </w:style>
  <w:style w:type="paragraph" w:customStyle="1" w:styleId="7559F0385AC0401A969115793B9EAFCC">
    <w:name w:val="7559F0385AC0401A969115793B9EAFCC"/>
    <w:rsid w:val="00BE78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AED2B-C946-4AED-A9D7-6D42A3F9A4FC}">
  <ds:schemaRefs>
    <ds:schemaRef ds:uri="urn:microsoft-dynamics-nav/reports/Sales_Invoice_NA/10074/"/>
  </ds:schemaRefs>
</ds:datastoreItem>
</file>

<file path=customXml/itemProps2.xml><?xml version="1.0" encoding="utf-8"?>
<ds:datastoreItem xmlns:ds="http://schemas.openxmlformats.org/officeDocument/2006/customXml" ds:itemID="{BC9EC1AA-8ED1-476B-AD57-6FA4E1C99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12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Kartavi Baxi</cp:lastModifiedBy>
  <cp:revision>7</cp:revision>
  <dcterms:created xsi:type="dcterms:W3CDTF">2015-12-30T15:21:00Z</dcterms:created>
  <dcterms:modified xsi:type="dcterms:W3CDTF">2026-04-16T12:47:00Z</dcterms:modified>
</cp:coreProperties>
</file>